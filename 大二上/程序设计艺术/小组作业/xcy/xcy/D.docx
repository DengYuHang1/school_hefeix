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8FDDE26" w14:textId="7D87D5B5" w:rsidR="00EE03BD" w:rsidRPr="0012227B" w:rsidRDefault="00FB4133" w:rsidP="0012227B">
      <w:pPr>
        <w:pStyle w:val="a8"/>
        <w:kinsoku w:val="0"/>
        <w:overflowPunct w:val="0"/>
        <w:rPr>
          <w:rFonts w:ascii="宋体" w:cs="宋体"/>
          <w:b/>
          <w:bCs/>
          <w:spacing w:val="-4"/>
          <w:kern w:val="0"/>
          <w:sz w:val="32"/>
          <w:szCs w:val="32"/>
        </w:rPr>
      </w:pPr>
      <w:r w:rsidRPr="00644C88">
        <w:rPr>
          <w:rFonts w:ascii="宋体" w:cs="宋体" w:hint="eastAsia"/>
          <w:b/>
          <w:bCs/>
          <w:spacing w:val="-4"/>
          <w:kern w:val="0"/>
          <w:sz w:val="32"/>
          <w:szCs w:val="32"/>
        </w:rPr>
        <w:t>题目</w:t>
      </w:r>
      <w:r w:rsidRPr="00644C88">
        <w:rPr>
          <w:b/>
          <w:bCs/>
          <w:spacing w:val="-4"/>
          <w:kern w:val="0"/>
          <w:sz w:val="32"/>
          <w:szCs w:val="32"/>
        </w:rPr>
        <w:t>D</w:t>
      </w:r>
      <w:r w:rsidRPr="00644C88">
        <w:rPr>
          <w:rFonts w:ascii="宋体" w:cs="宋体" w:hint="eastAsia"/>
          <w:b/>
          <w:bCs/>
          <w:spacing w:val="-4"/>
          <w:kern w:val="0"/>
          <w:sz w:val="32"/>
          <w:szCs w:val="32"/>
        </w:rPr>
        <w:t>:环保宣传</w:t>
      </w:r>
    </w:p>
    <w:p w14:paraId="7E4024AD" w14:textId="77777777" w:rsidR="00EE03BD" w:rsidRPr="00100939" w:rsidRDefault="00EE03BD" w:rsidP="002913E0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100939">
        <w:rPr>
          <w:sz w:val="24"/>
          <w:szCs w:val="24"/>
        </w:rPr>
        <w:t>H</w:t>
      </w:r>
      <w:r w:rsidRPr="00100939">
        <w:rPr>
          <w:rFonts w:ascii="宋体" w:hAnsi="宋体" w:hint="eastAsia"/>
          <w:sz w:val="24"/>
          <w:szCs w:val="24"/>
        </w:rPr>
        <w:t>市政府正在寻找减少碳排放和促进可持续生活的方法。他们选择了一条道路作为宣传试验场地，以促进可持续交通，减少碳足迹。这条道路上有</w:t>
      </w:r>
      <w:r w:rsidRPr="00100939">
        <w:rPr>
          <w:sz w:val="24"/>
          <w:szCs w:val="24"/>
        </w:rPr>
        <w:t>N</w:t>
      </w:r>
      <w:proofErr w:type="gramStart"/>
      <w:r w:rsidRPr="00100939">
        <w:rPr>
          <w:rFonts w:ascii="宋体" w:hAnsi="宋体" w:hint="eastAsia"/>
          <w:sz w:val="24"/>
          <w:szCs w:val="24"/>
        </w:rPr>
        <w:t>个</w:t>
      </w:r>
      <w:proofErr w:type="gramEnd"/>
      <w:r w:rsidRPr="00100939">
        <w:rPr>
          <w:rFonts w:ascii="宋体" w:hAnsi="宋体" w:hint="eastAsia"/>
          <w:sz w:val="24"/>
          <w:szCs w:val="24"/>
        </w:rPr>
        <w:t>路口，政府决定选定</w:t>
      </w:r>
      <w:r w:rsidRPr="00100939">
        <w:rPr>
          <w:sz w:val="24"/>
          <w:szCs w:val="24"/>
        </w:rPr>
        <w:t>k</w:t>
      </w:r>
      <w:proofErr w:type="gramStart"/>
      <w:r w:rsidRPr="00100939">
        <w:rPr>
          <w:rFonts w:ascii="宋体" w:hAnsi="宋体" w:hint="eastAsia"/>
          <w:sz w:val="24"/>
          <w:szCs w:val="24"/>
        </w:rPr>
        <w:t>个</w:t>
      </w:r>
      <w:proofErr w:type="gramEnd"/>
      <w:r w:rsidRPr="00100939">
        <w:rPr>
          <w:rFonts w:ascii="宋体" w:hAnsi="宋体" w:hint="eastAsia"/>
          <w:sz w:val="24"/>
          <w:szCs w:val="24"/>
        </w:rPr>
        <w:t>相邻的路口之间安装宣传装置。已知每对路口之间的每日通行市民数量，需要计算出安装装置后能够接受宣传的最大市民数。</w:t>
      </w:r>
    </w:p>
    <w:p w14:paraId="7DCC0EFC" w14:textId="77777777" w:rsidR="00EE03BD" w:rsidRDefault="00EE03BD" w:rsidP="00EE03BD"/>
    <w:p w14:paraId="5B5B3F6C" w14:textId="77777777" w:rsidR="0059330A" w:rsidRDefault="0059330A" w:rsidP="00EE03BD"/>
    <w:p w14:paraId="60A6C8B0" w14:textId="672A5BE2" w:rsidR="00EE03BD" w:rsidRPr="000F0DCC" w:rsidRDefault="00EE03BD" w:rsidP="00EE03BD">
      <w:pPr>
        <w:rPr>
          <w:b/>
          <w:bCs/>
          <w:sz w:val="24"/>
          <w:szCs w:val="24"/>
        </w:rPr>
      </w:pPr>
      <w:r w:rsidRPr="004D7C89">
        <w:rPr>
          <w:rFonts w:hint="eastAsia"/>
          <w:b/>
          <w:bCs/>
          <w:sz w:val="24"/>
          <w:szCs w:val="24"/>
        </w:rPr>
        <w:t>解题思路</w:t>
      </w:r>
      <w:r w:rsidR="001B0C1C">
        <w:rPr>
          <w:rFonts w:hint="eastAsia"/>
          <w:b/>
          <w:bCs/>
          <w:sz w:val="24"/>
          <w:szCs w:val="24"/>
        </w:rPr>
        <w:t>：</w:t>
      </w:r>
    </w:p>
    <w:p w14:paraId="48142108" w14:textId="27D37D68" w:rsidR="004F313C" w:rsidRDefault="00D36BE5" w:rsidP="00C36578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本题可以</w:t>
      </w:r>
      <w:r w:rsidR="002B3500">
        <w:rPr>
          <w:rFonts w:ascii="宋体" w:hAnsi="宋体" w:hint="eastAsia"/>
          <w:sz w:val="24"/>
          <w:szCs w:val="24"/>
        </w:rPr>
        <w:t>先求出每个路口</w:t>
      </w:r>
      <w:proofErr w:type="gramStart"/>
      <w:r w:rsidR="002B3500">
        <w:rPr>
          <w:rFonts w:ascii="宋体" w:hAnsi="宋体" w:hint="eastAsia"/>
          <w:sz w:val="24"/>
          <w:szCs w:val="24"/>
        </w:rPr>
        <w:t>间</w:t>
      </w:r>
      <w:r w:rsidR="00B373DB">
        <w:rPr>
          <w:rFonts w:ascii="宋体" w:hAnsi="宋体" w:hint="eastAsia"/>
          <w:sz w:val="24"/>
          <w:szCs w:val="24"/>
        </w:rPr>
        <w:t>经过</w:t>
      </w:r>
      <w:proofErr w:type="gramEnd"/>
      <w:r w:rsidR="002B3500">
        <w:rPr>
          <w:rFonts w:ascii="宋体" w:hAnsi="宋体" w:hint="eastAsia"/>
          <w:sz w:val="24"/>
          <w:szCs w:val="24"/>
        </w:rPr>
        <w:t>的人流量</w:t>
      </w:r>
      <w:r w:rsidR="00B373DB">
        <w:rPr>
          <w:rFonts w:ascii="宋体" w:hAnsi="宋体" w:hint="eastAsia"/>
          <w:sz w:val="24"/>
          <w:szCs w:val="24"/>
        </w:rPr>
        <w:t>，再</w:t>
      </w:r>
      <w:r w:rsidR="00207430">
        <w:rPr>
          <w:rFonts w:ascii="宋体" w:hAnsi="宋体" w:hint="eastAsia"/>
          <w:sz w:val="24"/>
          <w:szCs w:val="24"/>
        </w:rPr>
        <w:t>求出</w:t>
      </w:r>
      <w:r w:rsidR="00207430" w:rsidRPr="00AD0DD2">
        <w:rPr>
          <w:sz w:val="24"/>
          <w:szCs w:val="24"/>
        </w:rPr>
        <w:t>（</w:t>
      </w:r>
      <w:proofErr w:type="spellStart"/>
      <w:r w:rsidR="00207430" w:rsidRPr="00AD0DD2">
        <w:rPr>
          <w:sz w:val="24"/>
          <w:szCs w:val="24"/>
        </w:rPr>
        <w:t>i</w:t>
      </w:r>
      <w:proofErr w:type="spellEnd"/>
      <w:r w:rsidR="00207430" w:rsidRPr="00AD0DD2">
        <w:rPr>
          <w:sz w:val="24"/>
          <w:szCs w:val="24"/>
        </w:rPr>
        <w:t>，</w:t>
      </w:r>
      <w:proofErr w:type="spellStart"/>
      <w:r w:rsidR="00207430" w:rsidRPr="00AD0DD2">
        <w:rPr>
          <w:sz w:val="24"/>
          <w:szCs w:val="24"/>
        </w:rPr>
        <w:t>i+k</w:t>
      </w:r>
      <w:proofErr w:type="spellEnd"/>
      <w:r w:rsidR="00207430" w:rsidRPr="00AD0DD2">
        <w:rPr>
          <w:sz w:val="24"/>
          <w:szCs w:val="24"/>
        </w:rPr>
        <w:t>）</w:t>
      </w:r>
      <w:r w:rsidR="004F313C">
        <w:rPr>
          <w:rFonts w:ascii="宋体" w:hAnsi="宋体" w:hint="eastAsia"/>
          <w:sz w:val="24"/>
          <w:szCs w:val="24"/>
        </w:rPr>
        <w:t>间</w:t>
      </w:r>
      <w:r w:rsidR="00207430">
        <w:rPr>
          <w:rFonts w:ascii="宋体" w:hAnsi="宋体" w:hint="eastAsia"/>
          <w:sz w:val="24"/>
          <w:szCs w:val="24"/>
        </w:rPr>
        <w:t>的最大</w:t>
      </w:r>
      <w:r w:rsidR="004F313C">
        <w:rPr>
          <w:rFonts w:ascii="宋体" w:hAnsi="宋体" w:hint="eastAsia"/>
          <w:sz w:val="24"/>
          <w:szCs w:val="24"/>
        </w:rPr>
        <w:t>人流量。</w:t>
      </w:r>
      <w:r w:rsidR="009444D0">
        <w:rPr>
          <w:rFonts w:ascii="宋体" w:hAnsi="宋体" w:hint="eastAsia"/>
          <w:sz w:val="24"/>
          <w:szCs w:val="24"/>
        </w:rPr>
        <w:t>但</w:t>
      </w:r>
      <w:r w:rsidR="00C17C41">
        <w:rPr>
          <w:rFonts w:ascii="宋体" w:hAnsi="宋体" w:hint="eastAsia"/>
          <w:sz w:val="24"/>
          <w:szCs w:val="24"/>
        </w:rPr>
        <w:t>该算法要计算所有</w:t>
      </w:r>
      <w:r w:rsidR="00FD4535">
        <w:rPr>
          <w:rFonts w:ascii="宋体" w:hAnsi="宋体" w:hint="eastAsia"/>
          <w:sz w:val="24"/>
          <w:szCs w:val="24"/>
        </w:rPr>
        <w:t>相隔</w:t>
      </w:r>
      <w:r w:rsidR="001E1E0C" w:rsidRPr="00AD0DD2">
        <w:rPr>
          <w:sz w:val="24"/>
          <w:szCs w:val="24"/>
        </w:rPr>
        <w:t>k</w:t>
      </w:r>
      <w:r w:rsidR="001E1E0C">
        <w:rPr>
          <w:rFonts w:ascii="宋体" w:hAnsi="宋体" w:hint="eastAsia"/>
          <w:sz w:val="24"/>
          <w:szCs w:val="24"/>
        </w:rPr>
        <w:t>的</w:t>
      </w:r>
      <w:r w:rsidR="00C17C41">
        <w:rPr>
          <w:rFonts w:ascii="宋体" w:hAnsi="宋体" w:hint="eastAsia"/>
          <w:sz w:val="24"/>
          <w:szCs w:val="24"/>
        </w:rPr>
        <w:t>路口</w:t>
      </w:r>
      <w:proofErr w:type="gramStart"/>
      <w:r w:rsidR="00C17C41">
        <w:rPr>
          <w:rFonts w:ascii="宋体" w:hAnsi="宋体" w:hint="eastAsia"/>
          <w:sz w:val="24"/>
          <w:szCs w:val="24"/>
        </w:rPr>
        <w:t>间经过</w:t>
      </w:r>
      <w:proofErr w:type="gramEnd"/>
      <w:r w:rsidR="00C17C41">
        <w:rPr>
          <w:rFonts w:ascii="宋体" w:hAnsi="宋体" w:hint="eastAsia"/>
          <w:sz w:val="24"/>
          <w:szCs w:val="24"/>
        </w:rPr>
        <w:t>的人流量</w:t>
      </w:r>
      <w:r w:rsidR="00910AF1">
        <w:rPr>
          <w:rFonts w:ascii="宋体" w:hAnsi="宋体" w:hint="eastAsia"/>
          <w:sz w:val="24"/>
          <w:szCs w:val="24"/>
        </w:rPr>
        <w:t>，</w:t>
      </w:r>
      <w:r w:rsidR="00D60E3D">
        <w:rPr>
          <w:rFonts w:ascii="宋体" w:hAnsi="宋体" w:hint="eastAsia"/>
          <w:sz w:val="24"/>
          <w:szCs w:val="24"/>
        </w:rPr>
        <w:t>最后</w:t>
      </w:r>
      <w:r w:rsidR="00910AF1">
        <w:rPr>
          <w:rFonts w:ascii="宋体" w:hAnsi="宋体" w:hint="eastAsia"/>
          <w:sz w:val="24"/>
          <w:szCs w:val="24"/>
        </w:rPr>
        <w:t>可能有大量</w:t>
      </w:r>
      <w:r w:rsidR="001E1E0C">
        <w:rPr>
          <w:rFonts w:ascii="宋体" w:hAnsi="宋体" w:hint="eastAsia"/>
          <w:sz w:val="24"/>
          <w:szCs w:val="24"/>
        </w:rPr>
        <w:t>重复</w:t>
      </w:r>
      <w:r w:rsidR="00910AF1">
        <w:rPr>
          <w:rFonts w:ascii="宋体" w:hAnsi="宋体" w:hint="eastAsia"/>
          <w:sz w:val="24"/>
          <w:szCs w:val="24"/>
        </w:rPr>
        <w:t>计算</w:t>
      </w:r>
      <w:r w:rsidR="00D60E3D">
        <w:rPr>
          <w:rFonts w:ascii="宋体" w:hAnsi="宋体" w:hint="eastAsia"/>
          <w:sz w:val="24"/>
          <w:szCs w:val="24"/>
        </w:rPr>
        <w:t>，</w:t>
      </w:r>
      <w:r w:rsidR="00531FEA">
        <w:rPr>
          <w:rFonts w:ascii="宋体" w:hAnsi="宋体" w:hint="eastAsia"/>
          <w:sz w:val="24"/>
          <w:szCs w:val="24"/>
        </w:rPr>
        <w:t>浪费时间，且需要额外</w:t>
      </w:r>
      <w:r w:rsidR="004E295F">
        <w:rPr>
          <w:rFonts w:ascii="宋体" w:hAnsi="宋体" w:hint="eastAsia"/>
          <w:sz w:val="24"/>
          <w:szCs w:val="24"/>
        </w:rPr>
        <w:t>存储空间</w:t>
      </w:r>
      <w:r w:rsidR="006B700E">
        <w:rPr>
          <w:rFonts w:ascii="宋体" w:hAnsi="宋体" w:hint="eastAsia"/>
          <w:sz w:val="24"/>
          <w:szCs w:val="24"/>
        </w:rPr>
        <w:t>记录计算结果，效率</w:t>
      </w:r>
      <w:r w:rsidR="004E295F">
        <w:rPr>
          <w:rFonts w:ascii="宋体" w:hAnsi="宋体" w:hint="eastAsia"/>
          <w:sz w:val="24"/>
          <w:szCs w:val="24"/>
        </w:rPr>
        <w:t>较</w:t>
      </w:r>
      <w:r w:rsidR="006B700E">
        <w:rPr>
          <w:rFonts w:ascii="宋体" w:hAnsi="宋体" w:hint="eastAsia"/>
          <w:sz w:val="24"/>
          <w:szCs w:val="24"/>
        </w:rPr>
        <w:t>低。</w:t>
      </w:r>
    </w:p>
    <w:p w14:paraId="1557B23E" w14:textId="6FC0F76F" w:rsidR="000C266E" w:rsidRPr="004F135C" w:rsidRDefault="004F313C" w:rsidP="00C36578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我们</w:t>
      </w:r>
      <w:r w:rsidR="007D0FB2">
        <w:rPr>
          <w:rFonts w:ascii="宋体" w:hAnsi="宋体" w:hint="eastAsia"/>
          <w:sz w:val="24"/>
          <w:szCs w:val="24"/>
        </w:rPr>
        <w:t>注意到</w:t>
      </w:r>
      <w:r w:rsidR="00521ED7">
        <w:rPr>
          <w:rFonts w:ascii="宋体" w:hAnsi="宋体" w:hint="eastAsia"/>
          <w:sz w:val="24"/>
          <w:szCs w:val="24"/>
        </w:rPr>
        <w:t>假设</w:t>
      </w:r>
      <w:proofErr w:type="gramStart"/>
      <w:r w:rsidR="00B75D17">
        <w:rPr>
          <w:rFonts w:ascii="宋体" w:hAnsi="宋体" w:hint="eastAsia"/>
          <w:sz w:val="24"/>
          <w:szCs w:val="24"/>
        </w:rPr>
        <w:t>某情况</w:t>
      </w:r>
      <w:proofErr w:type="gramEnd"/>
      <w:r w:rsidR="00B75D17">
        <w:rPr>
          <w:rFonts w:ascii="宋体" w:hAnsi="宋体" w:hint="eastAsia"/>
          <w:sz w:val="24"/>
          <w:szCs w:val="24"/>
        </w:rPr>
        <w:t>下最好在</w:t>
      </w:r>
      <w:r w:rsidR="006C5C99" w:rsidRPr="00AD0DD2">
        <w:rPr>
          <w:sz w:val="24"/>
          <w:szCs w:val="24"/>
        </w:rPr>
        <w:t>（</w:t>
      </w:r>
      <w:proofErr w:type="spellStart"/>
      <w:r w:rsidR="006C5C99" w:rsidRPr="00AD0DD2">
        <w:rPr>
          <w:sz w:val="24"/>
          <w:szCs w:val="24"/>
        </w:rPr>
        <w:t>i</w:t>
      </w:r>
      <w:proofErr w:type="spellEnd"/>
      <w:r w:rsidR="006C5C99" w:rsidRPr="00AD0DD2">
        <w:rPr>
          <w:sz w:val="24"/>
          <w:szCs w:val="24"/>
        </w:rPr>
        <w:t>，</w:t>
      </w:r>
      <w:r w:rsidR="006C5C99" w:rsidRPr="00AD0DD2">
        <w:rPr>
          <w:sz w:val="24"/>
          <w:szCs w:val="24"/>
        </w:rPr>
        <w:t>j</w:t>
      </w:r>
      <w:r w:rsidR="006C5C99" w:rsidRPr="00AD0DD2">
        <w:rPr>
          <w:sz w:val="24"/>
          <w:szCs w:val="24"/>
        </w:rPr>
        <w:t>）</w:t>
      </w:r>
      <w:r w:rsidR="005B0D00">
        <w:rPr>
          <w:rFonts w:ascii="宋体" w:hAnsi="宋体" w:hint="eastAsia"/>
          <w:sz w:val="24"/>
          <w:szCs w:val="24"/>
        </w:rPr>
        <w:t>之间安装</w:t>
      </w:r>
      <w:r w:rsidR="005B0D00" w:rsidRPr="00AD0DD2">
        <w:rPr>
          <w:sz w:val="24"/>
          <w:szCs w:val="24"/>
        </w:rPr>
        <w:t>k</w:t>
      </w:r>
      <w:r w:rsidR="006C5C99" w:rsidRPr="00AD0DD2">
        <w:rPr>
          <w:sz w:val="24"/>
          <w:szCs w:val="24"/>
        </w:rPr>
        <w:t>（</w:t>
      </w:r>
      <w:r w:rsidR="006C5C99" w:rsidRPr="00AD0DD2">
        <w:rPr>
          <w:sz w:val="24"/>
          <w:szCs w:val="24"/>
        </w:rPr>
        <w:t>j-</w:t>
      </w:r>
      <w:proofErr w:type="spellStart"/>
      <w:r w:rsidR="006C5C99" w:rsidRPr="00AD0DD2">
        <w:rPr>
          <w:sz w:val="24"/>
          <w:szCs w:val="24"/>
        </w:rPr>
        <w:t>i</w:t>
      </w:r>
      <w:proofErr w:type="spellEnd"/>
      <w:r w:rsidR="006C5C99" w:rsidRPr="00AD0DD2">
        <w:rPr>
          <w:sz w:val="24"/>
          <w:szCs w:val="24"/>
        </w:rPr>
        <w:t>=k</w:t>
      </w:r>
      <w:r w:rsidR="006C5C99" w:rsidRPr="00AD0DD2">
        <w:rPr>
          <w:sz w:val="24"/>
          <w:szCs w:val="24"/>
        </w:rPr>
        <w:t>）</w:t>
      </w:r>
      <w:proofErr w:type="gramStart"/>
      <w:r w:rsidR="005B0D00">
        <w:rPr>
          <w:rFonts w:ascii="宋体" w:hAnsi="宋体" w:hint="eastAsia"/>
          <w:sz w:val="24"/>
          <w:szCs w:val="24"/>
        </w:rPr>
        <w:t>个</w:t>
      </w:r>
      <w:proofErr w:type="gramEnd"/>
      <w:r w:rsidR="005B0D00">
        <w:rPr>
          <w:rFonts w:ascii="宋体" w:hAnsi="宋体" w:hint="eastAsia"/>
          <w:sz w:val="24"/>
          <w:szCs w:val="24"/>
        </w:rPr>
        <w:t>装置</w:t>
      </w:r>
      <w:r w:rsidR="007F3D7A">
        <w:rPr>
          <w:rFonts w:ascii="宋体" w:hAnsi="宋体" w:hint="eastAsia"/>
          <w:sz w:val="24"/>
          <w:szCs w:val="24"/>
        </w:rPr>
        <w:t>，那么</w:t>
      </w:r>
      <w:r w:rsidR="007C2E42">
        <w:rPr>
          <w:rFonts w:ascii="宋体" w:hAnsi="宋体" w:hint="eastAsia"/>
          <w:sz w:val="24"/>
          <w:szCs w:val="24"/>
        </w:rPr>
        <w:t>如果只有</w:t>
      </w:r>
      <w:r w:rsidR="007C2E42" w:rsidRPr="00AD0DD2">
        <w:rPr>
          <w:sz w:val="24"/>
          <w:szCs w:val="24"/>
        </w:rPr>
        <w:t>k-1</w:t>
      </w:r>
      <w:r w:rsidR="007C2E42">
        <w:rPr>
          <w:rFonts w:ascii="宋体" w:hAnsi="宋体" w:hint="eastAsia"/>
          <w:sz w:val="24"/>
          <w:szCs w:val="24"/>
        </w:rPr>
        <w:t>个装置</w:t>
      </w:r>
      <w:r w:rsidR="00F67525">
        <w:rPr>
          <w:rFonts w:ascii="宋体" w:hAnsi="宋体" w:hint="eastAsia"/>
          <w:sz w:val="24"/>
          <w:szCs w:val="24"/>
        </w:rPr>
        <w:t>，则必然在</w:t>
      </w:r>
      <w:r w:rsidR="00755DD7" w:rsidRPr="00AD0DD2">
        <w:rPr>
          <w:sz w:val="24"/>
          <w:szCs w:val="24"/>
        </w:rPr>
        <w:t>（</w:t>
      </w:r>
      <w:r w:rsidR="00F67525" w:rsidRPr="00AD0DD2">
        <w:rPr>
          <w:sz w:val="24"/>
          <w:szCs w:val="24"/>
        </w:rPr>
        <w:t>i+1</w:t>
      </w:r>
      <w:r w:rsidR="00090515" w:rsidRPr="00AD0DD2">
        <w:rPr>
          <w:sz w:val="24"/>
          <w:szCs w:val="24"/>
        </w:rPr>
        <w:t>，</w:t>
      </w:r>
      <w:r w:rsidR="00F67525" w:rsidRPr="00AD0DD2">
        <w:rPr>
          <w:sz w:val="24"/>
          <w:szCs w:val="24"/>
        </w:rPr>
        <w:t>j</w:t>
      </w:r>
      <w:r w:rsidR="00090515" w:rsidRPr="00AD0DD2">
        <w:rPr>
          <w:sz w:val="24"/>
          <w:szCs w:val="24"/>
        </w:rPr>
        <w:t>）</w:t>
      </w:r>
      <w:r w:rsidR="0089329C">
        <w:rPr>
          <w:rFonts w:ascii="宋体" w:hAnsi="宋体" w:hint="eastAsia"/>
          <w:sz w:val="24"/>
          <w:szCs w:val="24"/>
        </w:rPr>
        <w:t>或</w:t>
      </w:r>
      <w:r w:rsidR="00090515" w:rsidRPr="00AD0DD2">
        <w:rPr>
          <w:sz w:val="24"/>
          <w:szCs w:val="24"/>
        </w:rPr>
        <w:t>（</w:t>
      </w:r>
      <w:proofErr w:type="spellStart"/>
      <w:r w:rsidR="0089329C" w:rsidRPr="00AD0DD2">
        <w:rPr>
          <w:sz w:val="24"/>
          <w:szCs w:val="24"/>
        </w:rPr>
        <w:t>i</w:t>
      </w:r>
      <w:proofErr w:type="spellEnd"/>
      <w:r w:rsidR="00090515" w:rsidRPr="00AD0DD2">
        <w:rPr>
          <w:sz w:val="24"/>
          <w:szCs w:val="24"/>
        </w:rPr>
        <w:t>，</w:t>
      </w:r>
      <w:r w:rsidR="0089329C" w:rsidRPr="00AD0DD2">
        <w:rPr>
          <w:sz w:val="24"/>
          <w:szCs w:val="24"/>
        </w:rPr>
        <w:t>j-1</w:t>
      </w:r>
      <w:r w:rsidR="00090515" w:rsidRPr="00AD0DD2">
        <w:rPr>
          <w:sz w:val="24"/>
          <w:szCs w:val="24"/>
        </w:rPr>
        <w:t>）</w:t>
      </w:r>
      <w:r w:rsidR="0089329C">
        <w:rPr>
          <w:rFonts w:ascii="宋体" w:hAnsi="宋体" w:hint="eastAsia"/>
          <w:sz w:val="24"/>
          <w:szCs w:val="24"/>
        </w:rPr>
        <w:t>间</w:t>
      </w:r>
      <w:r w:rsidR="00090515">
        <w:rPr>
          <w:rFonts w:ascii="宋体" w:hAnsi="宋体" w:hint="eastAsia"/>
          <w:sz w:val="24"/>
          <w:szCs w:val="24"/>
        </w:rPr>
        <w:t>安装。</w:t>
      </w:r>
      <w:r w:rsidR="00233B46">
        <w:rPr>
          <w:rFonts w:ascii="宋体" w:hAnsi="宋体" w:hint="eastAsia"/>
          <w:sz w:val="24"/>
          <w:szCs w:val="24"/>
        </w:rPr>
        <w:t>可知</w:t>
      </w:r>
      <w:r w:rsidR="00965199" w:rsidRPr="00965199">
        <w:rPr>
          <w:rFonts w:ascii="宋体" w:hAnsi="宋体"/>
          <w:sz w:val="24"/>
          <w:szCs w:val="24"/>
        </w:rPr>
        <w:t>该问题的全局最优</w:t>
      </w:r>
      <w:proofErr w:type="gramStart"/>
      <w:r w:rsidR="00965199" w:rsidRPr="00965199">
        <w:rPr>
          <w:rFonts w:ascii="宋体" w:hAnsi="宋体"/>
          <w:sz w:val="24"/>
          <w:szCs w:val="24"/>
        </w:rPr>
        <w:t>解可以</w:t>
      </w:r>
      <w:proofErr w:type="gramEnd"/>
      <w:r w:rsidR="00965199" w:rsidRPr="00965199">
        <w:rPr>
          <w:rFonts w:ascii="宋体" w:hAnsi="宋体"/>
          <w:sz w:val="24"/>
          <w:szCs w:val="24"/>
        </w:rPr>
        <w:t>通过一步又一步获取的局部最优解得到</w:t>
      </w:r>
      <w:r w:rsidR="008E725F">
        <w:rPr>
          <w:rFonts w:ascii="宋体" w:hAnsi="宋体" w:hint="eastAsia"/>
          <w:sz w:val="24"/>
          <w:szCs w:val="24"/>
        </w:rPr>
        <w:t>。</w:t>
      </w:r>
      <w:r w:rsidR="00233B46">
        <w:rPr>
          <w:rFonts w:ascii="宋体" w:hAnsi="宋体" w:hint="eastAsia"/>
          <w:sz w:val="24"/>
          <w:szCs w:val="24"/>
        </w:rPr>
        <w:t>因此，我们可以使用贪心</w:t>
      </w:r>
      <w:r w:rsidR="000C266E">
        <w:rPr>
          <w:rFonts w:ascii="宋体" w:hAnsi="宋体" w:hint="eastAsia"/>
          <w:sz w:val="24"/>
          <w:szCs w:val="24"/>
        </w:rPr>
        <w:t>算法</w:t>
      </w:r>
      <w:r w:rsidR="00A53145">
        <w:rPr>
          <w:rFonts w:ascii="宋体" w:hAnsi="宋体" w:hint="eastAsia"/>
          <w:sz w:val="24"/>
          <w:szCs w:val="24"/>
        </w:rPr>
        <w:t>高效地</w:t>
      </w:r>
      <w:r w:rsidR="000C266E">
        <w:rPr>
          <w:rFonts w:ascii="宋体" w:hAnsi="宋体" w:hint="eastAsia"/>
          <w:sz w:val="24"/>
          <w:szCs w:val="24"/>
        </w:rPr>
        <w:t>解决这个问题。</w:t>
      </w:r>
    </w:p>
    <w:p w14:paraId="19AF1947" w14:textId="77777777" w:rsidR="00EE03BD" w:rsidRPr="0099620C" w:rsidRDefault="00EE03BD" w:rsidP="00EE03BD"/>
    <w:p w14:paraId="77D76A68" w14:textId="7969001F" w:rsidR="005E654E" w:rsidRPr="00B100BA" w:rsidRDefault="00EE03BD" w:rsidP="005E654E">
      <w:pPr>
        <w:rPr>
          <w:b/>
          <w:bCs/>
          <w:sz w:val="24"/>
          <w:szCs w:val="24"/>
        </w:rPr>
      </w:pPr>
      <w:r w:rsidRPr="005F364B">
        <w:rPr>
          <w:rFonts w:hint="eastAsia"/>
          <w:b/>
          <w:bCs/>
          <w:sz w:val="24"/>
          <w:szCs w:val="24"/>
        </w:rPr>
        <w:t>具体解法</w:t>
      </w:r>
      <w:r w:rsidR="005F364B">
        <w:rPr>
          <w:rFonts w:hint="eastAsia"/>
          <w:b/>
          <w:bCs/>
          <w:sz w:val="24"/>
          <w:szCs w:val="24"/>
        </w:rPr>
        <w:t>：</w:t>
      </w:r>
    </w:p>
    <w:p w14:paraId="1AF89A51" w14:textId="3EA16F0E" w:rsidR="002F636A" w:rsidRDefault="00863C68" w:rsidP="00123771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</w:t>
      </w:r>
      <w:r w:rsidR="005E654E" w:rsidRPr="00E11BE7">
        <w:rPr>
          <w:rFonts w:ascii="宋体" w:hAnsi="宋体" w:hint="eastAsia"/>
          <w:sz w:val="24"/>
          <w:szCs w:val="24"/>
        </w:rPr>
        <w:t>首先，</w:t>
      </w:r>
      <w:r w:rsidR="00123771">
        <w:rPr>
          <w:rFonts w:ascii="宋体" w:hAnsi="宋体" w:hint="eastAsia"/>
          <w:sz w:val="24"/>
          <w:szCs w:val="24"/>
        </w:rPr>
        <w:t>我们假设装置</w:t>
      </w:r>
      <w:r w:rsidR="00B21FA5">
        <w:rPr>
          <w:rFonts w:ascii="宋体" w:hAnsi="宋体" w:hint="eastAsia"/>
          <w:sz w:val="24"/>
          <w:szCs w:val="24"/>
        </w:rPr>
        <w:t>刚好</w:t>
      </w:r>
      <w:r w:rsidR="009A03BF">
        <w:rPr>
          <w:rFonts w:ascii="宋体" w:hAnsi="宋体" w:hint="eastAsia"/>
          <w:sz w:val="24"/>
          <w:szCs w:val="24"/>
        </w:rPr>
        <w:t>可覆盖整条道路</w:t>
      </w:r>
      <w:r w:rsidR="00B21FA5">
        <w:rPr>
          <w:rFonts w:ascii="宋体" w:hAnsi="宋体" w:hint="eastAsia"/>
          <w:sz w:val="24"/>
          <w:szCs w:val="24"/>
        </w:rPr>
        <w:t>，那么收到宣传</w:t>
      </w:r>
      <w:r w:rsidR="007871B0">
        <w:rPr>
          <w:rFonts w:ascii="宋体" w:hAnsi="宋体" w:hint="eastAsia"/>
          <w:sz w:val="24"/>
          <w:szCs w:val="24"/>
        </w:rPr>
        <w:t>的市民为经过这条道路的市民总数</w:t>
      </w:r>
      <w:r w:rsidR="00FC2BA2">
        <w:rPr>
          <w:rFonts w:ascii="宋体" w:hAnsi="宋体" w:hint="eastAsia"/>
          <w:sz w:val="24"/>
          <w:szCs w:val="24"/>
        </w:rPr>
        <w:t>，</w:t>
      </w:r>
      <w:r w:rsidR="00AE7BC4">
        <w:rPr>
          <w:rFonts w:ascii="宋体" w:hAnsi="宋体" w:hint="eastAsia"/>
          <w:sz w:val="24"/>
          <w:szCs w:val="24"/>
        </w:rPr>
        <w:t>也就是</w:t>
      </w:r>
      <w:r w:rsidR="00551BDF">
        <w:rPr>
          <w:rFonts w:ascii="宋体" w:hAnsi="宋体" w:hint="eastAsia"/>
          <w:sz w:val="24"/>
          <w:szCs w:val="24"/>
        </w:rPr>
        <w:t>每对路口的通行市民数量（人流量）的总和。</w:t>
      </w:r>
    </w:p>
    <w:p w14:paraId="283CAF7D" w14:textId="7B7CBBAF" w:rsidR="00551BDF" w:rsidRDefault="00863C68" w:rsidP="00123771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</w:t>
      </w:r>
      <w:r w:rsidR="00684594">
        <w:rPr>
          <w:rFonts w:ascii="宋体" w:hAnsi="宋体" w:hint="eastAsia"/>
          <w:sz w:val="24"/>
          <w:szCs w:val="24"/>
        </w:rPr>
        <w:t>如果我们</w:t>
      </w:r>
      <w:r w:rsidR="008937E3">
        <w:rPr>
          <w:rFonts w:ascii="宋体" w:hAnsi="宋体" w:hint="eastAsia"/>
          <w:sz w:val="24"/>
          <w:szCs w:val="24"/>
        </w:rPr>
        <w:t>实际的</w:t>
      </w:r>
      <w:r w:rsidR="0037162E">
        <w:rPr>
          <w:rFonts w:ascii="宋体" w:hAnsi="宋体" w:hint="eastAsia"/>
          <w:sz w:val="24"/>
          <w:szCs w:val="24"/>
        </w:rPr>
        <w:t>装置不够，那么</w:t>
      </w:r>
      <w:r w:rsidR="00B967C3">
        <w:rPr>
          <w:rFonts w:ascii="宋体" w:hAnsi="宋体" w:hint="eastAsia"/>
          <w:sz w:val="24"/>
          <w:szCs w:val="24"/>
        </w:rPr>
        <w:t>就先</w:t>
      </w:r>
      <w:r w:rsidR="0037162E">
        <w:rPr>
          <w:rFonts w:ascii="宋体" w:hAnsi="宋体" w:hint="eastAsia"/>
          <w:sz w:val="24"/>
          <w:szCs w:val="24"/>
        </w:rPr>
        <w:t>从</w:t>
      </w:r>
      <w:r w:rsidR="009E780F">
        <w:rPr>
          <w:rFonts w:ascii="宋体" w:hAnsi="宋体" w:hint="eastAsia"/>
          <w:sz w:val="24"/>
          <w:szCs w:val="24"/>
        </w:rPr>
        <w:t>道路的两端</w:t>
      </w:r>
      <w:r w:rsidR="00D60432">
        <w:rPr>
          <w:rFonts w:ascii="宋体" w:hAnsi="宋体" w:hint="eastAsia"/>
          <w:sz w:val="24"/>
          <w:szCs w:val="24"/>
        </w:rPr>
        <w:t>中去除一个路口（</w:t>
      </w:r>
      <w:r w:rsidR="00685EDF">
        <w:rPr>
          <w:rFonts w:ascii="宋体" w:hAnsi="宋体" w:hint="eastAsia"/>
          <w:sz w:val="24"/>
          <w:szCs w:val="24"/>
        </w:rPr>
        <w:t>我们需要贪心地选择</w:t>
      </w:r>
      <w:r w:rsidR="006007C9">
        <w:rPr>
          <w:rFonts w:ascii="宋体" w:hAnsi="宋体" w:hint="eastAsia"/>
          <w:sz w:val="24"/>
          <w:szCs w:val="24"/>
        </w:rPr>
        <w:t>去除人流量损失</w:t>
      </w:r>
      <w:r w:rsidR="00475B69">
        <w:rPr>
          <w:rFonts w:ascii="宋体" w:hAnsi="宋体" w:hint="eastAsia"/>
          <w:sz w:val="24"/>
          <w:szCs w:val="24"/>
        </w:rPr>
        <w:t>较小的那个</w:t>
      </w:r>
      <w:r w:rsidR="00D60432">
        <w:rPr>
          <w:rFonts w:ascii="宋体" w:hAnsi="宋体" w:hint="eastAsia"/>
          <w:sz w:val="24"/>
          <w:szCs w:val="24"/>
        </w:rPr>
        <w:t>）</w:t>
      </w:r>
      <w:r w:rsidR="006123DB">
        <w:rPr>
          <w:rFonts w:ascii="宋体" w:hAnsi="宋体" w:hint="eastAsia"/>
          <w:sz w:val="24"/>
          <w:szCs w:val="24"/>
        </w:rPr>
        <w:t>，然后从</w:t>
      </w:r>
      <w:r w:rsidR="0077722E">
        <w:rPr>
          <w:rFonts w:ascii="宋体" w:hAnsi="宋体" w:hint="eastAsia"/>
          <w:sz w:val="24"/>
          <w:szCs w:val="24"/>
        </w:rPr>
        <w:t>总人流量中</w:t>
      </w:r>
      <w:r w:rsidR="00BD5992">
        <w:rPr>
          <w:rFonts w:ascii="宋体" w:hAnsi="宋体" w:hint="eastAsia"/>
          <w:sz w:val="24"/>
          <w:szCs w:val="24"/>
        </w:rPr>
        <w:t>减去因去除</w:t>
      </w:r>
      <w:r w:rsidR="00E60FC9">
        <w:rPr>
          <w:rFonts w:ascii="宋体" w:hAnsi="宋体" w:hint="eastAsia"/>
          <w:sz w:val="24"/>
          <w:szCs w:val="24"/>
        </w:rPr>
        <w:t>一个</w:t>
      </w:r>
      <w:r w:rsidR="00BD5992">
        <w:rPr>
          <w:rFonts w:ascii="宋体" w:hAnsi="宋体" w:hint="eastAsia"/>
          <w:sz w:val="24"/>
          <w:szCs w:val="24"/>
        </w:rPr>
        <w:t>路口</w:t>
      </w:r>
      <w:r w:rsidR="00E60FC9">
        <w:rPr>
          <w:rFonts w:ascii="宋体" w:hAnsi="宋体" w:hint="eastAsia"/>
          <w:sz w:val="24"/>
          <w:szCs w:val="24"/>
        </w:rPr>
        <w:t>（减少一个所需装置）</w:t>
      </w:r>
      <w:r w:rsidR="006E21BB">
        <w:rPr>
          <w:rFonts w:ascii="宋体" w:hAnsi="宋体" w:hint="eastAsia"/>
          <w:sz w:val="24"/>
          <w:szCs w:val="24"/>
        </w:rPr>
        <w:t>损失的人流量</w:t>
      </w:r>
      <w:r w:rsidR="00956755">
        <w:rPr>
          <w:rFonts w:ascii="宋体" w:hAnsi="宋体" w:hint="eastAsia"/>
          <w:sz w:val="24"/>
          <w:szCs w:val="24"/>
        </w:rPr>
        <w:t>。</w:t>
      </w:r>
    </w:p>
    <w:p w14:paraId="5A0695AA" w14:textId="07DE2DBF" w:rsidR="00956755" w:rsidRDefault="00956755" w:rsidP="00123771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3、重复执行步骤</w:t>
      </w:r>
      <w:r w:rsidRPr="00AD0DD2"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直到</w:t>
      </w:r>
      <w:r w:rsidR="00AD0DD2">
        <w:rPr>
          <w:rFonts w:ascii="宋体" w:hAnsi="宋体" w:hint="eastAsia"/>
          <w:sz w:val="24"/>
          <w:szCs w:val="24"/>
        </w:rPr>
        <w:t>实际</w:t>
      </w:r>
      <w:r w:rsidR="00633497">
        <w:rPr>
          <w:rFonts w:ascii="宋体" w:hAnsi="宋体" w:hint="eastAsia"/>
          <w:sz w:val="24"/>
          <w:szCs w:val="24"/>
        </w:rPr>
        <w:t>装置够用。</w:t>
      </w:r>
    </w:p>
    <w:p w14:paraId="7019B3A4" w14:textId="45319061" w:rsidR="00633497" w:rsidRPr="00863C68" w:rsidRDefault="00633497" w:rsidP="00123771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</w:t>
      </w:r>
      <w:r w:rsidR="001A710B">
        <w:rPr>
          <w:rFonts w:ascii="宋体" w:hAnsi="宋体" w:hint="eastAsia"/>
          <w:sz w:val="24"/>
          <w:szCs w:val="24"/>
        </w:rPr>
        <w:t>此时的总人流量</w:t>
      </w:r>
      <w:r w:rsidR="00497391">
        <w:rPr>
          <w:rFonts w:ascii="宋体" w:hAnsi="宋体" w:hint="eastAsia"/>
          <w:sz w:val="24"/>
          <w:szCs w:val="24"/>
        </w:rPr>
        <w:t>即为收到宣传的市民总数。</w:t>
      </w:r>
    </w:p>
    <w:p w14:paraId="4E939EEA" w14:textId="77777777" w:rsidR="002B5E90" w:rsidRDefault="002B5E90" w:rsidP="002F636A">
      <w:pPr>
        <w:rPr>
          <w:rFonts w:ascii="宋体" w:hAnsi="宋体" w:hint="eastAsia"/>
          <w:sz w:val="24"/>
          <w:szCs w:val="24"/>
        </w:rPr>
      </w:pPr>
    </w:p>
    <w:p w14:paraId="26BEF370" w14:textId="39C4D29C" w:rsidR="002B5E90" w:rsidRDefault="00555C02" w:rsidP="002F636A">
      <w:pPr>
        <w:rPr>
          <w:rFonts w:ascii="宋体" w:hAnsi="宋体" w:hint="eastAsia"/>
          <w:sz w:val="24"/>
          <w:szCs w:val="24"/>
        </w:rPr>
      </w:pPr>
      <w:r w:rsidRPr="00B01F05">
        <w:rPr>
          <w:rFonts w:hint="eastAsia"/>
          <w:b/>
          <w:bCs/>
          <w:sz w:val="32"/>
          <w:szCs w:val="32"/>
        </w:rPr>
        <w:t>程序输出：</w:t>
      </w:r>
    </w:p>
    <w:p w14:paraId="0F3F9A47" w14:textId="5253D33E" w:rsidR="00C81F9B" w:rsidRDefault="00EE6019" w:rsidP="00843340">
      <w:pPr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程序</w:t>
      </w:r>
      <w:r w:rsidR="00234824">
        <w:rPr>
          <w:rFonts w:ascii="宋体" w:hAnsi="宋体" w:hint="eastAsia"/>
          <w:sz w:val="24"/>
          <w:szCs w:val="24"/>
        </w:rPr>
        <w:t>所需时间</w:t>
      </w:r>
      <w:r w:rsidR="00AC40A7">
        <w:rPr>
          <w:rFonts w:ascii="宋体" w:hAnsi="宋体" w:hint="eastAsia"/>
          <w:sz w:val="24"/>
          <w:szCs w:val="24"/>
        </w:rPr>
        <w:t>（</w:t>
      </w:r>
      <w:r w:rsidR="005F14FC">
        <w:rPr>
          <w:rFonts w:ascii="宋体" w:hAnsi="宋体" w:hint="eastAsia"/>
          <w:sz w:val="24"/>
          <w:szCs w:val="24"/>
        </w:rPr>
        <w:t>使用chrono库的高精度时间测量，</w:t>
      </w:r>
      <w:r w:rsidR="00AC40A7">
        <w:rPr>
          <w:rFonts w:ascii="宋体" w:hAnsi="宋体" w:hint="eastAsia"/>
          <w:sz w:val="24"/>
          <w:szCs w:val="24"/>
        </w:rPr>
        <w:t>不包括赋值）</w:t>
      </w:r>
    </w:p>
    <w:tbl>
      <w:tblPr>
        <w:tblpPr w:leftFromText="180" w:rightFromText="180" w:vertAnchor="text" w:horzAnchor="margin" w:tblpXSpec="center" w:tblpY="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1056"/>
        <w:gridCol w:w="3240"/>
      </w:tblGrid>
      <w:tr w:rsidR="00DC1D29" w14:paraId="7DB1BCB6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D06D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测试集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B698" w14:textId="199DD89D" w:rsidR="00DC1D29" w:rsidRDefault="005848DE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CC9F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</w:tr>
      <w:tr w:rsidR="00DC1D29" w14:paraId="1F52FBBE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80DD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963BF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5879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DC1D29" w14:paraId="513D995C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05D12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F6C75" w14:textId="5656AF90" w:rsidR="00DC1D29" w:rsidRDefault="00FE14BE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09414" w14:textId="569A14A2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 w:rsidR="00FE14BE"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DC1D29" w14:paraId="2B4D5E4B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2CF2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278A" w14:textId="0CE41EAC" w:rsidR="00DC1D29" w:rsidRDefault="005848DE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BAFE" w14:textId="267951E0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 w:rsidR="005848DE"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DC1D29" w14:paraId="23977884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29AE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C829" w14:textId="4D1C9829" w:rsidR="00DC1D29" w:rsidRDefault="0037046E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1260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9F77" w14:textId="1B981C58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 w:rsidR="0037046E"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DC1D29" w14:paraId="53260720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2318" w14:textId="77777777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F99B" w14:textId="0CCBCC58" w:rsidR="00DC1D29" w:rsidRDefault="00847C5F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7764" w14:textId="016AFB1A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 w:rsidR="00847C5F"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DC1D29" w14:paraId="0C30D28B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D23D" w14:textId="0688B043" w:rsidR="00DC1D29" w:rsidRDefault="00BF7A23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60F2" w14:textId="492FF7D1" w:rsidR="00DC1D29" w:rsidRDefault="006161C3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3100081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2E9C" w14:textId="25AB86CC" w:rsidR="00DC1D29" w:rsidRDefault="00DC1D29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 xml:space="preserve">0 </w:t>
            </w:r>
            <w:proofErr w:type="spellStart"/>
            <w:r w:rsidR="00BF7A23"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s</w:t>
            </w:r>
            <w:proofErr w:type="spellEnd"/>
          </w:p>
        </w:tc>
      </w:tr>
      <w:tr w:rsidR="00C045C8" w14:paraId="3AB56C1F" w14:textId="77777777" w:rsidTr="00EE3B98">
        <w:trPr>
          <w:trHeight w:val="31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B55D1" w14:textId="50C01400" w:rsidR="00C045C8" w:rsidRDefault="00EC06E6" w:rsidP="00DC1D29">
            <w:pPr>
              <w:widowControl w:val="0"/>
              <w:tabs>
                <w:tab w:val="left" w:pos="630"/>
              </w:tabs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7(</w:t>
            </w:r>
            <w:r w:rsidR="007E74C0" w:rsidRPr="007E74C0">
              <w:rPr>
                <w:rFonts w:hint="eastAsia"/>
                <w:szCs w:val="21"/>
              </w:rPr>
              <w:t>超规模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E834" w14:textId="53353A50" w:rsidR="00C045C8" w:rsidRDefault="00C045C8" w:rsidP="00DC1D29">
            <w:pPr>
              <w:widowControl w:val="0"/>
              <w:tabs>
                <w:tab w:val="left" w:pos="630"/>
              </w:tabs>
              <w:rPr>
                <w:sz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CBFC" w14:textId="5D73DF36" w:rsidR="00C045C8" w:rsidRDefault="007E74C0" w:rsidP="00DC1D29">
            <w:pPr>
              <w:widowControl w:val="0"/>
              <w:tabs>
                <w:tab w:val="left" w:pos="63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 </w:t>
            </w:r>
            <w:proofErr w:type="spellStart"/>
            <w:r>
              <w:rPr>
                <w:rFonts w:hint="eastAsia"/>
                <w:sz w:val="24"/>
              </w:rPr>
              <w:t>ms</w:t>
            </w:r>
            <w:proofErr w:type="spellEnd"/>
          </w:p>
        </w:tc>
      </w:tr>
    </w:tbl>
    <w:p w14:paraId="1514E659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662AD200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3BB09E2A" w14:textId="77777777" w:rsidR="00C81F9B" w:rsidRDefault="00C81F9B" w:rsidP="002F636A">
      <w:pPr>
        <w:rPr>
          <w:rFonts w:ascii="宋体" w:hAnsi="宋体" w:hint="eastAsia"/>
          <w:sz w:val="24"/>
          <w:szCs w:val="24"/>
        </w:rPr>
      </w:pPr>
    </w:p>
    <w:p w14:paraId="565920C8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4D65E474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0F491F12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569CEA0C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0BA77937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1FCBA2BF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49964C67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17093565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04A88EC7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5517DFC5" w14:textId="77777777" w:rsidR="00DC1D29" w:rsidRDefault="00DC1D29" w:rsidP="002F636A">
      <w:pPr>
        <w:rPr>
          <w:rFonts w:ascii="宋体" w:hAnsi="宋体" w:hint="eastAsia"/>
          <w:sz w:val="24"/>
          <w:szCs w:val="24"/>
        </w:rPr>
      </w:pPr>
    </w:p>
    <w:p w14:paraId="0B3C1C79" w14:textId="4361F91F" w:rsidR="00EE03BD" w:rsidRPr="00B01F05" w:rsidRDefault="00000000" w:rsidP="002F636A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noProof/>
          <w:sz w:val="32"/>
          <w:szCs w:val="32"/>
        </w:rPr>
        <w:lastRenderedPageBreak/>
        <w:pict w14:anchorId="2640B5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pt;height:254.5pt;visibility:visible;mso-wrap-style:square">
            <v:imagedata r:id="rId8" o:title=""/>
          </v:shape>
        </w:pict>
      </w:r>
    </w:p>
    <w:p w14:paraId="5BD0895E" w14:textId="7C8D0902" w:rsidR="00EE03BD" w:rsidRDefault="00EE03BD" w:rsidP="00EE03BD">
      <w:pPr>
        <w:rPr>
          <w:noProof/>
        </w:rPr>
      </w:pPr>
    </w:p>
    <w:p w14:paraId="05C9AB7D" w14:textId="77777777" w:rsidR="00B01F05" w:rsidRDefault="00B01F05" w:rsidP="00EE03BD"/>
    <w:p w14:paraId="6A32B5E2" w14:textId="7C46BBEA" w:rsidR="00EE03BD" w:rsidRPr="00B01F05" w:rsidRDefault="00EE03BD" w:rsidP="00EE03BD">
      <w:pPr>
        <w:rPr>
          <w:b/>
          <w:bCs/>
          <w:sz w:val="32"/>
          <w:szCs w:val="32"/>
        </w:rPr>
      </w:pPr>
      <w:r w:rsidRPr="00B01F05">
        <w:rPr>
          <w:rFonts w:hint="eastAsia"/>
          <w:b/>
          <w:bCs/>
          <w:sz w:val="32"/>
          <w:szCs w:val="32"/>
        </w:rPr>
        <w:t>运行结果分析</w:t>
      </w:r>
      <w:r w:rsidR="00EE1EDE" w:rsidRPr="00B01F05">
        <w:rPr>
          <w:rFonts w:hint="eastAsia"/>
          <w:b/>
          <w:bCs/>
          <w:sz w:val="32"/>
          <w:szCs w:val="32"/>
        </w:rPr>
        <w:t>：</w:t>
      </w:r>
    </w:p>
    <w:p w14:paraId="00F616F5" w14:textId="3883D1E4" w:rsidR="00BF792F" w:rsidRDefault="00EE03BD" w:rsidP="00610AE3">
      <w:pPr>
        <w:ind w:firstLineChars="200" w:firstLine="480"/>
        <w:rPr>
          <w:rFonts w:ascii="宋体" w:hAnsi="宋体" w:hint="eastAsia"/>
          <w:sz w:val="24"/>
          <w:szCs w:val="24"/>
        </w:rPr>
      </w:pPr>
      <w:r w:rsidRPr="00720BA6">
        <w:rPr>
          <w:rFonts w:ascii="宋体" w:hAnsi="宋体" w:hint="eastAsia"/>
          <w:sz w:val="24"/>
          <w:szCs w:val="24"/>
        </w:rPr>
        <w:t>程序输出的结果与样例预期输出相符，说明算法实现正确。</w:t>
      </w:r>
      <w:r w:rsidR="00610AE3" w:rsidRPr="00610AE3">
        <w:rPr>
          <w:rFonts w:ascii="宋体" w:hAnsi="宋体" w:hint="eastAsia"/>
          <w:sz w:val="24"/>
          <w:szCs w:val="24"/>
        </w:rPr>
        <w:t>算法的</w:t>
      </w:r>
      <w:r w:rsidR="00610AE3" w:rsidRPr="00720BA6">
        <w:rPr>
          <w:rFonts w:ascii="宋体" w:hAnsi="宋体" w:hint="eastAsia"/>
          <w:sz w:val="24"/>
          <w:szCs w:val="24"/>
        </w:rPr>
        <w:t>时间复杂度为</w:t>
      </w:r>
      <w:r w:rsidR="00610AE3" w:rsidRPr="00327B17">
        <w:rPr>
          <w:sz w:val="24"/>
          <w:szCs w:val="24"/>
        </w:rPr>
        <w:t>O</w:t>
      </w:r>
      <w:bookmarkStart w:id="0" w:name="_Hlk180090769"/>
      <w:r w:rsidR="00610AE3" w:rsidRPr="00327B17">
        <w:rPr>
          <w:sz w:val="24"/>
          <w:szCs w:val="24"/>
        </w:rPr>
        <w:t>(n</w:t>
      </w:r>
      <w:r w:rsidR="00610AE3">
        <w:rPr>
          <w:sz w:val="24"/>
          <w:szCs w:val="24"/>
        </w:rPr>
        <w:t>²</w:t>
      </w:r>
      <w:r w:rsidR="00610AE3" w:rsidRPr="00327B17">
        <w:rPr>
          <w:sz w:val="24"/>
          <w:szCs w:val="24"/>
        </w:rPr>
        <w:t>)</w:t>
      </w:r>
      <w:bookmarkEnd w:id="0"/>
      <w:r w:rsidR="00E8577C">
        <w:rPr>
          <w:rFonts w:hint="eastAsia"/>
          <w:sz w:val="24"/>
          <w:szCs w:val="24"/>
        </w:rPr>
        <w:t>，</w:t>
      </w:r>
      <w:r w:rsidR="00E8577C">
        <w:rPr>
          <w:rFonts w:ascii="宋体" w:hAnsi="宋体" w:hint="eastAsia"/>
          <w:sz w:val="24"/>
          <w:szCs w:val="24"/>
        </w:rPr>
        <w:t>效率</w:t>
      </w:r>
      <w:r w:rsidR="00610AE3" w:rsidRPr="00610AE3">
        <w:rPr>
          <w:rFonts w:ascii="宋体" w:hAnsi="宋体" w:hint="eastAsia"/>
          <w:sz w:val="24"/>
          <w:szCs w:val="24"/>
        </w:rPr>
        <w:t>在</w:t>
      </w:r>
      <w:r w:rsidRPr="00720BA6">
        <w:rPr>
          <w:rFonts w:ascii="宋体" w:hAnsi="宋体" w:hint="eastAsia"/>
          <w:sz w:val="24"/>
          <w:szCs w:val="24"/>
        </w:rPr>
        <w:t>给定的数据范围</w:t>
      </w:r>
      <w:r w:rsidRPr="00327B17">
        <w:rPr>
          <w:sz w:val="24"/>
          <w:szCs w:val="24"/>
        </w:rPr>
        <w:t>（</w:t>
      </w:r>
      <w:r w:rsidRPr="00327B17">
        <w:rPr>
          <w:sz w:val="24"/>
          <w:szCs w:val="24"/>
        </w:rPr>
        <w:t>2 ≤ n ≤ 500</w:t>
      </w:r>
      <w:r w:rsidRPr="00327B17">
        <w:rPr>
          <w:sz w:val="24"/>
          <w:szCs w:val="24"/>
        </w:rPr>
        <w:t>，</w:t>
      </w:r>
      <w:r w:rsidRPr="00327B17">
        <w:rPr>
          <w:sz w:val="24"/>
          <w:szCs w:val="24"/>
        </w:rPr>
        <w:t>1 ≤ k ≤ n-1</w:t>
      </w:r>
      <w:r w:rsidRPr="00327B17">
        <w:rPr>
          <w:sz w:val="24"/>
          <w:szCs w:val="24"/>
        </w:rPr>
        <w:t>）</w:t>
      </w:r>
      <w:r w:rsidRPr="00720BA6">
        <w:rPr>
          <w:rFonts w:ascii="宋体" w:hAnsi="宋体" w:hint="eastAsia"/>
          <w:sz w:val="24"/>
          <w:szCs w:val="24"/>
        </w:rPr>
        <w:t>来说是可接受的。</w:t>
      </w:r>
    </w:p>
    <w:p w14:paraId="718F3F26" w14:textId="77777777" w:rsidR="001378B0" w:rsidRDefault="001378B0" w:rsidP="001378B0">
      <w:pPr>
        <w:rPr>
          <w:rFonts w:ascii="宋体" w:hAnsi="宋体" w:hint="eastAsia"/>
          <w:sz w:val="24"/>
          <w:szCs w:val="24"/>
        </w:rPr>
      </w:pPr>
    </w:p>
    <w:p w14:paraId="5857432C" w14:textId="77777777" w:rsidR="001378B0" w:rsidRDefault="001378B0" w:rsidP="001378B0">
      <w:pPr>
        <w:rPr>
          <w:rFonts w:ascii="宋体" w:hAnsi="宋体" w:hint="eastAsia"/>
          <w:sz w:val="24"/>
          <w:szCs w:val="24"/>
        </w:rPr>
      </w:pPr>
    </w:p>
    <w:p w14:paraId="1ABF9FD8" w14:textId="77777777" w:rsidR="00A33588" w:rsidRDefault="001378B0" w:rsidP="001378B0">
      <w:pPr>
        <w:rPr>
          <w:rFonts w:ascii="宋体" w:hAnsi="宋体" w:cs="Arial" w:hint="eastAsia"/>
          <w:bCs/>
          <w:color w:val="000000"/>
          <w:sz w:val="32"/>
          <w:szCs w:val="32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对应本题的代码文件附件名称：</w:t>
      </w:r>
      <w:r w:rsidR="00B01F05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D.cpp</w:t>
      </w:r>
      <w:r w:rsidR="00A33588" w:rsidRPr="00A33588">
        <w:rPr>
          <w:rFonts w:ascii="宋体" w:hAnsi="宋体" w:cs="Arial" w:hint="eastAsia"/>
          <w:bCs/>
          <w:color w:val="000000"/>
          <w:sz w:val="32"/>
          <w:szCs w:val="32"/>
          <w:shd w:val="clear" w:color="auto" w:fill="FFFFFF"/>
        </w:rPr>
        <w:t>(程序)</w:t>
      </w:r>
    </w:p>
    <w:p w14:paraId="27A7B742" w14:textId="6277C118" w:rsidR="00DC1D29" w:rsidRPr="00A33588" w:rsidRDefault="00920BF5" w:rsidP="001378B0">
      <w:pPr>
        <w:rPr>
          <w:rFonts w:ascii="Arial" w:hAnsi="Arial" w:cs="Arial"/>
          <w:b/>
          <w:color w:val="000000"/>
          <w:sz w:val="32"/>
          <w:szCs w:val="32"/>
          <w:shd w:val="clear" w:color="auto" w:fill="FFFFFF"/>
        </w:rPr>
      </w:pPr>
      <w:r w:rsidRPr="00A33588">
        <w:rPr>
          <w:rFonts w:ascii="Arial" w:hAnsi="Arial" w:cs="Arial" w:hint="eastAsia"/>
          <w:b/>
          <w:color w:val="000000"/>
          <w:sz w:val="32"/>
          <w:szCs w:val="32"/>
          <w:shd w:val="clear" w:color="auto" w:fill="FFFFFF"/>
        </w:rPr>
        <w:t>Dtest.txt</w:t>
      </w:r>
      <w:r w:rsidR="00A33588" w:rsidRPr="00A33588">
        <w:rPr>
          <w:rFonts w:ascii="Arial" w:hAnsi="Arial" w:cs="Arial" w:hint="eastAsia"/>
          <w:bCs/>
          <w:color w:val="000000"/>
          <w:sz w:val="32"/>
          <w:szCs w:val="32"/>
          <w:shd w:val="clear" w:color="auto" w:fill="FFFFFF"/>
        </w:rPr>
        <w:t>(</w:t>
      </w:r>
      <w:r w:rsidR="00A33588" w:rsidRPr="00A33588">
        <w:rPr>
          <w:rFonts w:ascii="Arial" w:hAnsi="Arial" w:cs="Arial" w:hint="eastAsia"/>
          <w:bCs/>
          <w:color w:val="000000"/>
          <w:sz w:val="32"/>
          <w:szCs w:val="32"/>
          <w:shd w:val="clear" w:color="auto" w:fill="FFFFFF"/>
        </w:rPr>
        <w:t>测试数据</w:t>
      </w:r>
      <w:r w:rsidR="00A33588" w:rsidRPr="00A33588">
        <w:rPr>
          <w:rFonts w:ascii="Arial" w:hAnsi="Arial" w:cs="Arial" w:hint="eastAsia"/>
          <w:bCs/>
          <w:color w:val="000000"/>
          <w:sz w:val="32"/>
          <w:szCs w:val="32"/>
          <w:shd w:val="clear" w:color="auto" w:fill="FFFFFF"/>
        </w:rPr>
        <w:t>)</w:t>
      </w:r>
    </w:p>
    <w:sectPr w:rsidR="00DC1D29" w:rsidRPr="00A3358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B9C6C" w14:textId="77777777" w:rsidR="00752C6E" w:rsidRDefault="00752C6E" w:rsidP="00975F5C">
      <w:r>
        <w:separator/>
      </w:r>
    </w:p>
  </w:endnote>
  <w:endnote w:type="continuationSeparator" w:id="0">
    <w:p w14:paraId="0ADD8287" w14:textId="77777777" w:rsidR="00752C6E" w:rsidRDefault="00752C6E" w:rsidP="0097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39E36" w14:textId="77777777" w:rsidR="00752C6E" w:rsidRDefault="00752C6E" w:rsidP="00975F5C">
      <w:r>
        <w:separator/>
      </w:r>
    </w:p>
  </w:footnote>
  <w:footnote w:type="continuationSeparator" w:id="0">
    <w:p w14:paraId="4593C8A2" w14:textId="77777777" w:rsidR="00752C6E" w:rsidRDefault="00752C6E" w:rsidP="00975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369906">
    <w:abstractNumId w:val="0"/>
  </w:num>
  <w:num w:numId="2" w16cid:durableId="160380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4F79"/>
    <w:rsid w:val="000231F3"/>
    <w:rsid w:val="00065591"/>
    <w:rsid w:val="00090515"/>
    <w:rsid w:val="000A0C72"/>
    <w:rsid w:val="000C266E"/>
    <w:rsid w:val="000D1EC7"/>
    <w:rsid w:val="000E01D5"/>
    <w:rsid w:val="000F0DCC"/>
    <w:rsid w:val="00100939"/>
    <w:rsid w:val="00117D77"/>
    <w:rsid w:val="0012227B"/>
    <w:rsid w:val="00123771"/>
    <w:rsid w:val="001371D0"/>
    <w:rsid w:val="001378B0"/>
    <w:rsid w:val="00172A27"/>
    <w:rsid w:val="00174814"/>
    <w:rsid w:val="001A710B"/>
    <w:rsid w:val="001B0C1C"/>
    <w:rsid w:val="001B69FA"/>
    <w:rsid w:val="001E1E0C"/>
    <w:rsid w:val="001F02E7"/>
    <w:rsid w:val="001F2890"/>
    <w:rsid w:val="001F4500"/>
    <w:rsid w:val="00207430"/>
    <w:rsid w:val="00226F7B"/>
    <w:rsid w:val="00233B46"/>
    <w:rsid w:val="00233FF8"/>
    <w:rsid w:val="00234824"/>
    <w:rsid w:val="002367EE"/>
    <w:rsid w:val="0023759D"/>
    <w:rsid w:val="00272722"/>
    <w:rsid w:val="002877BC"/>
    <w:rsid w:val="002913E0"/>
    <w:rsid w:val="002B3500"/>
    <w:rsid w:val="002B5E90"/>
    <w:rsid w:val="002D2C5D"/>
    <w:rsid w:val="002D3742"/>
    <w:rsid w:val="002F636A"/>
    <w:rsid w:val="00313D6B"/>
    <w:rsid w:val="00327B17"/>
    <w:rsid w:val="0037046E"/>
    <w:rsid w:val="0037162E"/>
    <w:rsid w:val="00386045"/>
    <w:rsid w:val="003C71EF"/>
    <w:rsid w:val="003F1AAA"/>
    <w:rsid w:val="00422BCF"/>
    <w:rsid w:val="004739C3"/>
    <w:rsid w:val="00475B69"/>
    <w:rsid w:val="00497391"/>
    <w:rsid w:val="004B5FA2"/>
    <w:rsid w:val="004D7C89"/>
    <w:rsid w:val="004E295F"/>
    <w:rsid w:val="004F135C"/>
    <w:rsid w:val="004F313C"/>
    <w:rsid w:val="004F3DC5"/>
    <w:rsid w:val="00520030"/>
    <w:rsid w:val="00521ED7"/>
    <w:rsid w:val="00531FEA"/>
    <w:rsid w:val="00534D58"/>
    <w:rsid w:val="00551BDF"/>
    <w:rsid w:val="00555C02"/>
    <w:rsid w:val="0058012A"/>
    <w:rsid w:val="005848DE"/>
    <w:rsid w:val="0059330A"/>
    <w:rsid w:val="005A3085"/>
    <w:rsid w:val="005B0D00"/>
    <w:rsid w:val="005E654E"/>
    <w:rsid w:val="005F14FC"/>
    <w:rsid w:val="005F364B"/>
    <w:rsid w:val="006007C9"/>
    <w:rsid w:val="00602BD8"/>
    <w:rsid w:val="00610AE3"/>
    <w:rsid w:val="006123DB"/>
    <w:rsid w:val="006161C3"/>
    <w:rsid w:val="00633497"/>
    <w:rsid w:val="00644C88"/>
    <w:rsid w:val="00684594"/>
    <w:rsid w:val="00685EDF"/>
    <w:rsid w:val="006A5F18"/>
    <w:rsid w:val="006B700E"/>
    <w:rsid w:val="006C5C99"/>
    <w:rsid w:val="006E21BB"/>
    <w:rsid w:val="006F26C7"/>
    <w:rsid w:val="007176A8"/>
    <w:rsid w:val="00717C6F"/>
    <w:rsid w:val="00720BA6"/>
    <w:rsid w:val="00752C6E"/>
    <w:rsid w:val="00755DD7"/>
    <w:rsid w:val="0076673E"/>
    <w:rsid w:val="0077722E"/>
    <w:rsid w:val="00782EE6"/>
    <w:rsid w:val="007871B0"/>
    <w:rsid w:val="007B28E4"/>
    <w:rsid w:val="007C2E42"/>
    <w:rsid w:val="007D0FB2"/>
    <w:rsid w:val="007E74C0"/>
    <w:rsid w:val="007F3D7A"/>
    <w:rsid w:val="00820063"/>
    <w:rsid w:val="00821AB5"/>
    <w:rsid w:val="00843340"/>
    <w:rsid w:val="008460C8"/>
    <w:rsid w:val="00847C5F"/>
    <w:rsid w:val="00861235"/>
    <w:rsid w:val="00863C68"/>
    <w:rsid w:val="00870489"/>
    <w:rsid w:val="0089329C"/>
    <w:rsid w:val="008937E3"/>
    <w:rsid w:val="008B2F7D"/>
    <w:rsid w:val="008C1069"/>
    <w:rsid w:val="008E5021"/>
    <w:rsid w:val="008E725F"/>
    <w:rsid w:val="008F7FD9"/>
    <w:rsid w:val="00907B54"/>
    <w:rsid w:val="00910AF1"/>
    <w:rsid w:val="00920BF5"/>
    <w:rsid w:val="009444D0"/>
    <w:rsid w:val="00956755"/>
    <w:rsid w:val="00965199"/>
    <w:rsid w:val="00975F5C"/>
    <w:rsid w:val="0099620C"/>
    <w:rsid w:val="009A03BF"/>
    <w:rsid w:val="009E780F"/>
    <w:rsid w:val="00A17B25"/>
    <w:rsid w:val="00A33588"/>
    <w:rsid w:val="00A53145"/>
    <w:rsid w:val="00A60C38"/>
    <w:rsid w:val="00A962AE"/>
    <w:rsid w:val="00AC40A7"/>
    <w:rsid w:val="00AD0DD2"/>
    <w:rsid w:val="00AE7BC4"/>
    <w:rsid w:val="00AF5DF7"/>
    <w:rsid w:val="00B01F05"/>
    <w:rsid w:val="00B100BA"/>
    <w:rsid w:val="00B20CC0"/>
    <w:rsid w:val="00B21FA5"/>
    <w:rsid w:val="00B373DB"/>
    <w:rsid w:val="00B44B83"/>
    <w:rsid w:val="00B75D17"/>
    <w:rsid w:val="00B86527"/>
    <w:rsid w:val="00B95F85"/>
    <w:rsid w:val="00B967C3"/>
    <w:rsid w:val="00BC3813"/>
    <w:rsid w:val="00BD5992"/>
    <w:rsid w:val="00BF03C0"/>
    <w:rsid w:val="00BF792F"/>
    <w:rsid w:val="00BF7A23"/>
    <w:rsid w:val="00C045C8"/>
    <w:rsid w:val="00C1390A"/>
    <w:rsid w:val="00C17C41"/>
    <w:rsid w:val="00C36578"/>
    <w:rsid w:val="00C723C6"/>
    <w:rsid w:val="00C81F9B"/>
    <w:rsid w:val="00CB3E99"/>
    <w:rsid w:val="00CC4685"/>
    <w:rsid w:val="00D30272"/>
    <w:rsid w:val="00D36BE5"/>
    <w:rsid w:val="00D50D43"/>
    <w:rsid w:val="00D60432"/>
    <w:rsid w:val="00D60E3D"/>
    <w:rsid w:val="00D91ED4"/>
    <w:rsid w:val="00DC1D29"/>
    <w:rsid w:val="00E11BE7"/>
    <w:rsid w:val="00E15FCC"/>
    <w:rsid w:val="00E60FC9"/>
    <w:rsid w:val="00E8577C"/>
    <w:rsid w:val="00E92EAD"/>
    <w:rsid w:val="00E97005"/>
    <w:rsid w:val="00EA4C5B"/>
    <w:rsid w:val="00EC06E6"/>
    <w:rsid w:val="00EE03BD"/>
    <w:rsid w:val="00EE1EDE"/>
    <w:rsid w:val="00EE3B98"/>
    <w:rsid w:val="00EE6019"/>
    <w:rsid w:val="00F21C3C"/>
    <w:rsid w:val="00F6583C"/>
    <w:rsid w:val="00F67525"/>
    <w:rsid w:val="00FB4133"/>
    <w:rsid w:val="00FC2BA2"/>
    <w:rsid w:val="00FD4535"/>
    <w:rsid w:val="00FE1042"/>
    <w:rsid w:val="00F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DEE46"/>
  <w15:chartTrackingRefBased/>
  <w15:docId w15:val="{E39A6246-B8DF-420B-BD8B-2CAEC00F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apple-converted-space">
    <w:name w:val="apple-converted-space"/>
    <w:basedOn w:val="a0"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">
    <w:name w:val="列表段落1"/>
    <w:basedOn w:val="a"/>
    <w:pPr>
      <w:ind w:firstLineChars="200" w:firstLine="420"/>
    </w:pPr>
  </w:style>
  <w:style w:type="paragraph" w:styleId="a6">
    <w:name w:val="Body Text Indent"/>
    <w:basedOn w:val="a"/>
    <w:link w:val="a7"/>
    <w:semiHidden/>
    <w:unhideWhenUsed/>
    <w:rsid w:val="006F26C7"/>
    <w:pPr>
      <w:widowControl w:val="0"/>
      <w:ind w:left="3780"/>
      <w:jc w:val="left"/>
    </w:pPr>
    <w:rPr>
      <w:sz w:val="24"/>
      <w:szCs w:val="24"/>
    </w:rPr>
  </w:style>
  <w:style w:type="character" w:customStyle="1" w:styleId="a7">
    <w:name w:val="正文文本缩进 字符"/>
    <w:link w:val="a6"/>
    <w:semiHidden/>
    <w:rsid w:val="006F26C7"/>
    <w:rPr>
      <w:kern w:val="2"/>
      <w:sz w:val="24"/>
      <w:szCs w:val="24"/>
    </w:rPr>
  </w:style>
  <w:style w:type="paragraph" w:styleId="a8">
    <w:name w:val="Body Text"/>
    <w:basedOn w:val="a"/>
    <w:link w:val="a9"/>
    <w:uiPriority w:val="99"/>
    <w:unhideWhenUsed/>
    <w:rsid w:val="00FB4133"/>
    <w:pPr>
      <w:spacing w:after="120"/>
    </w:pPr>
  </w:style>
  <w:style w:type="character" w:customStyle="1" w:styleId="a9">
    <w:name w:val="正文文本 字符"/>
    <w:link w:val="a8"/>
    <w:uiPriority w:val="99"/>
    <w:rsid w:val="00FB4133"/>
    <w:rPr>
      <w:kern w:val="2"/>
      <w:sz w:val="21"/>
    </w:rPr>
  </w:style>
  <w:style w:type="character" w:styleId="aa">
    <w:name w:val="Hyperlink"/>
    <w:uiPriority w:val="99"/>
    <w:unhideWhenUsed/>
    <w:rsid w:val="00B20CC0"/>
    <w:rPr>
      <w:color w:val="467886"/>
      <w:u w:val="single"/>
    </w:rPr>
  </w:style>
  <w:style w:type="character" w:styleId="ab">
    <w:name w:val="Unresolved Mention"/>
    <w:uiPriority w:val="99"/>
    <w:semiHidden/>
    <w:unhideWhenUsed/>
    <w:rsid w:val="00B20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ishi\OneDrive\Desktop\&#31243;&#24207;&#33402;&#26415;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5573D-FB22-4C8C-9988-7CB8B7F8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224</TotalTime>
  <Pages>2</Pages>
  <Words>129</Words>
  <Characters>740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>family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koishi .</cp:lastModifiedBy>
  <cp:revision>160</cp:revision>
  <dcterms:created xsi:type="dcterms:W3CDTF">2024-10-16T13:47:00Z</dcterms:created>
  <dcterms:modified xsi:type="dcterms:W3CDTF">2024-10-19T06:27:00Z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