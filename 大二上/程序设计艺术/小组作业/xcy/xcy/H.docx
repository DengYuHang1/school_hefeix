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955ABAA" w14:textId="7C412648" w:rsidR="006F26C7" w:rsidRPr="006F26C7" w:rsidRDefault="006F26C7" w:rsidP="006F26C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题目</w:t>
      </w:r>
      <w:r w:rsidR="00880C31" w:rsidRPr="00880C31">
        <w:rPr>
          <w:rFonts w:ascii="Arial" w:hAnsi="Arial" w:cs="Arial"/>
          <w:b/>
          <w:bCs/>
          <w:color w:val="000000"/>
          <w:sz w:val="32"/>
          <w:szCs w:val="21"/>
          <w:shd w:val="clear" w:color="auto" w:fill="FFFFFF"/>
        </w:rPr>
        <w:t xml:space="preserve">H </w:t>
      </w:r>
      <w:r w:rsidR="00880C31" w:rsidRPr="00880C31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电能输送</w:t>
      </w:r>
    </w:p>
    <w:p w14:paraId="0252A8CE" w14:textId="22BEC644" w:rsidR="006F26C7" w:rsidRDefault="00366857" w:rsidP="00880C31">
      <w:pPr>
        <w:ind w:firstLine="480"/>
        <w:rPr>
          <w:sz w:val="24"/>
        </w:rPr>
      </w:pPr>
      <w:r w:rsidRPr="00366857">
        <w:rPr>
          <w:rFonts w:hint="eastAsia"/>
          <w:sz w:val="24"/>
        </w:rPr>
        <w:t>发电站的编号为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 w:rsidRPr="00366857">
        <w:rPr>
          <w:rFonts w:hint="eastAsia"/>
          <w:sz w:val="24"/>
        </w:rPr>
        <w:t>变电站的编号为</w:t>
      </w:r>
      <w:r w:rsidRPr="00366857">
        <w:rPr>
          <w:sz w:val="24"/>
        </w:rPr>
        <w:t>N</w:t>
      </w:r>
      <w:r w:rsidRPr="00366857">
        <w:rPr>
          <w:rFonts w:hint="eastAsia"/>
          <w:sz w:val="24"/>
        </w:rPr>
        <w:t>，中间的输电站的编号从</w:t>
      </w:r>
      <w:r w:rsidRPr="00366857">
        <w:rPr>
          <w:sz w:val="24"/>
        </w:rPr>
        <w:t xml:space="preserve">2 </w:t>
      </w:r>
      <w:r w:rsidRPr="00366857">
        <w:rPr>
          <w:rFonts w:hint="eastAsia"/>
          <w:sz w:val="24"/>
        </w:rPr>
        <w:t>到</w:t>
      </w:r>
      <w:r w:rsidRPr="00366857">
        <w:rPr>
          <w:sz w:val="24"/>
        </w:rPr>
        <w:t>N-1</w:t>
      </w:r>
      <w:r w:rsidRPr="00366857">
        <w:rPr>
          <w:rFonts w:hint="eastAsia"/>
          <w:sz w:val="24"/>
        </w:rPr>
        <w:t>。沿途的每段输电线路连</w:t>
      </w:r>
      <w:r>
        <w:rPr>
          <w:rFonts w:hint="eastAsia"/>
          <w:sz w:val="24"/>
        </w:rPr>
        <w:t>。</w:t>
      </w:r>
      <w:r w:rsidRPr="00366857">
        <w:rPr>
          <w:rFonts w:hint="eastAsia"/>
          <w:sz w:val="24"/>
        </w:rPr>
        <w:t>接一对输电站，每条输电线路可以向任意方向输送有限数量的电力。</w:t>
      </w:r>
      <w:r w:rsidR="00880C31" w:rsidRPr="00880C31">
        <w:rPr>
          <w:rFonts w:hint="eastAsia"/>
          <w:sz w:val="24"/>
        </w:rPr>
        <w:t>根据地图和输电线路容量，计算该输电系统最多可以输送多少电力。</w:t>
      </w:r>
    </w:p>
    <w:p w14:paraId="3822A900" w14:textId="77777777" w:rsidR="006F26C7" w:rsidRDefault="006F26C7" w:rsidP="006F26C7">
      <w:pPr>
        <w:rPr>
          <w:b/>
          <w:bCs/>
          <w:sz w:val="24"/>
        </w:rPr>
      </w:pPr>
    </w:p>
    <w:p w14:paraId="24BA2764" w14:textId="77777777" w:rsidR="006F26C7" w:rsidRDefault="006F26C7" w:rsidP="006F26C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解题思路：</w:t>
      </w:r>
    </w:p>
    <w:p w14:paraId="1485EF43" w14:textId="640B966E" w:rsidR="006F26C7" w:rsidRDefault="006F26C7" w:rsidP="006F26C7">
      <w:pPr>
        <w:ind w:firstLine="480"/>
        <w:rPr>
          <w:sz w:val="24"/>
        </w:rPr>
      </w:pPr>
      <w:r>
        <w:rPr>
          <w:rFonts w:hint="eastAsia"/>
          <w:sz w:val="24"/>
        </w:rPr>
        <w:t>这道题目</w:t>
      </w:r>
      <w:r w:rsidR="00880C31">
        <w:rPr>
          <w:rFonts w:hint="eastAsia"/>
          <w:sz w:val="24"/>
        </w:rPr>
        <w:t>是一道典型的最大流问题</w:t>
      </w:r>
      <w:r>
        <w:rPr>
          <w:rFonts w:hint="eastAsia"/>
          <w:sz w:val="24"/>
        </w:rPr>
        <w:t>，</w:t>
      </w:r>
      <w:r w:rsidR="00C63C27">
        <w:rPr>
          <w:rFonts w:hint="eastAsia"/>
          <w:sz w:val="24"/>
        </w:rPr>
        <w:t>但我们</w:t>
      </w:r>
      <w:r w:rsidR="009E1256">
        <w:rPr>
          <w:rFonts w:hint="eastAsia"/>
          <w:sz w:val="24"/>
        </w:rPr>
        <w:t>可以二话不说直接拿出</w:t>
      </w:r>
      <w:bookmarkStart w:id="0" w:name="_Hlk180228383"/>
      <w:r w:rsidR="00547FB8">
        <w:rPr>
          <w:rFonts w:hint="eastAsia"/>
          <w:sz w:val="24"/>
        </w:rPr>
        <w:t>Ford-Fulkerson</w:t>
      </w:r>
      <w:r w:rsidR="00547FB8">
        <w:rPr>
          <w:rFonts w:hint="eastAsia"/>
          <w:sz w:val="24"/>
        </w:rPr>
        <w:t>算法</w:t>
      </w:r>
      <w:bookmarkEnd w:id="0"/>
      <w:r w:rsidR="00C63C27">
        <w:rPr>
          <w:rFonts w:hint="eastAsia"/>
          <w:sz w:val="24"/>
        </w:rPr>
        <w:t>吗</w:t>
      </w:r>
      <w:r w:rsidR="00A86897">
        <w:rPr>
          <w:rFonts w:hint="eastAsia"/>
          <w:sz w:val="24"/>
        </w:rPr>
        <w:t>？</w:t>
      </w:r>
      <w:r w:rsidR="009E1256">
        <w:rPr>
          <w:sz w:val="24"/>
        </w:rPr>
        <w:t xml:space="preserve"> </w:t>
      </w:r>
    </w:p>
    <w:p w14:paraId="71389F33" w14:textId="7806E4B0" w:rsidR="006F26C7" w:rsidRPr="00127E06" w:rsidRDefault="00000000" w:rsidP="00127E06">
      <w:pPr>
        <w:ind w:firstLine="480"/>
        <w:rPr>
          <w:sz w:val="24"/>
          <w:vertAlign w:val="superscript"/>
        </w:rPr>
      </w:pPr>
      <w:r>
        <w:rPr>
          <w:noProof/>
          <w:sz w:val="24"/>
        </w:rPr>
        <w:pict w14:anchorId="6109EA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25" type="#_x0000_t75" style="position:absolute;left:0;text-align:left;margin-left:0;margin-top:1.1pt;width:164.6pt;height:117.65pt;z-index:1">
            <v:imagedata r:id="rId8" o:title=""/>
            <w10:wrap type="square"/>
          </v:shape>
        </w:pict>
      </w:r>
      <w:bookmarkStart w:id="1" w:name="_Hlk180229000"/>
      <w:r w:rsidR="00B308B3" w:rsidRPr="00B308B3">
        <w:rPr>
          <w:rFonts w:hint="eastAsia"/>
          <w:sz w:val="24"/>
        </w:rPr>
        <w:t>Ford-Fulkerson</w:t>
      </w:r>
      <w:r w:rsidR="00B308B3" w:rsidRPr="00B308B3">
        <w:rPr>
          <w:rFonts w:hint="eastAsia"/>
          <w:sz w:val="24"/>
        </w:rPr>
        <w:t>算法</w:t>
      </w:r>
      <w:bookmarkEnd w:id="1"/>
      <w:r w:rsidR="00B308B3">
        <w:rPr>
          <w:rFonts w:hint="eastAsia"/>
          <w:sz w:val="24"/>
        </w:rPr>
        <w:t>的时间复杂度</w:t>
      </w:r>
      <w:r w:rsidR="007716CB">
        <w:rPr>
          <w:rFonts w:hint="eastAsia"/>
          <w:sz w:val="24"/>
        </w:rPr>
        <w:t>为</w:t>
      </w:r>
      <w:r w:rsidR="008A0FD8">
        <w:rPr>
          <w:rFonts w:hint="eastAsia"/>
          <w:sz w:val="24"/>
        </w:rPr>
        <w:t>O(Ef)</w:t>
      </w:r>
      <w:r w:rsidR="000D7374">
        <w:rPr>
          <w:rFonts w:hint="eastAsia"/>
          <w:sz w:val="24"/>
        </w:rPr>
        <w:t>（</w:t>
      </w:r>
      <w:r w:rsidR="000D7374">
        <w:rPr>
          <w:rFonts w:hint="eastAsia"/>
          <w:sz w:val="24"/>
        </w:rPr>
        <w:t>E</w:t>
      </w:r>
      <w:r w:rsidR="000D7374">
        <w:rPr>
          <w:rFonts w:hint="eastAsia"/>
          <w:sz w:val="24"/>
        </w:rPr>
        <w:t>为边的数量，</w:t>
      </w:r>
      <w:r w:rsidR="000D7374">
        <w:rPr>
          <w:rFonts w:hint="eastAsia"/>
          <w:sz w:val="24"/>
        </w:rPr>
        <w:t>f</w:t>
      </w:r>
      <w:r w:rsidR="000D7374">
        <w:rPr>
          <w:rFonts w:hint="eastAsia"/>
          <w:sz w:val="24"/>
        </w:rPr>
        <w:t>为</w:t>
      </w:r>
      <w:r w:rsidR="00326926">
        <w:rPr>
          <w:rFonts w:hint="eastAsia"/>
          <w:sz w:val="24"/>
        </w:rPr>
        <w:t>最大流</w:t>
      </w:r>
      <w:r w:rsidR="000D7374">
        <w:rPr>
          <w:rFonts w:hint="eastAsia"/>
          <w:sz w:val="24"/>
        </w:rPr>
        <w:t>）</w:t>
      </w:r>
      <w:r w:rsidR="00144166">
        <w:rPr>
          <w:rFonts w:hint="eastAsia"/>
          <w:sz w:val="24"/>
        </w:rPr>
        <w:t>而题目</w:t>
      </w:r>
      <w:r w:rsidR="006B7E4D">
        <w:rPr>
          <w:rFonts w:hint="eastAsia"/>
          <w:sz w:val="24"/>
        </w:rPr>
        <w:t>规定的输电容量范围高达</w:t>
      </w:r>
      <w:r w:rsidR="00127E06" w:rsidRPr="00127E06">
        <w:rPr>
          <w:sz w:val="24"/>
        </w:rPr>
        <w:t>10</w:t>
      </w:r>
      <w:r w:rsidR="00127E06" w:rsidRPr="00127E06">
        <w:rPr>
          <w:sz w:val="24"/>
          <w:vertAlign w:val="superscript"/>
        </w:rPr>
        <w:t>8</w:t>
      </w:r>
      <w:r w:rsidR="006F26C7">
        <w:rPr>
          <w:rFonts w:hint="eastAsia"/>
          <w:sz w:val="24"/>
        </w:rPr>
        <w:t>，</w:t>
      </w:r>
      <w:r w:rsidR="00D273A8">
        <w:rPr>
          <w:rFonts w:hint="eastAsia"/>
          <w:sz w:val="24"/>
        </w:rPr>
        <w:t>在如图的极端情况下可</w:t>
      </w:r>
      <w:r w:rsidR="005D7B4C">
        <w:rPr>
          <w:rFonts w:hint="eastAsia"/>
          <w:sz w:val="24"/>
        </w:rPr>
        <w:t>能会</w:t>
      </w:r>
      <w:r w:rsidR="008F113C">
        <w:rPr>
          <w:rFonts w:hint="eastAsia"/>
          <w:sz w:val="24"/>
        </w:rPr>
        <w:t>进行</w:t>
      </w:r>
      <w:r w:rsidR="005D7B4C">
        <w:rPr>
          <w:rFonts w:hint="eastAsia"/>
          <w:sz w:val="24"/>
        </w:rPr>
        <w:t>大量的循环</w:t>
      </w:r>
      <w:r w:rsidR="008F113C">
        <w:rPr>
          <w:rFonts w:hint="eastAsia"/>
          <w:sz w:val="24"/>
        </w:rPr>
        <w:t>绕圈</w:t>
      </w:r>
      <w:r w:rsidR="00F1158F">
        <w:rPr>
          <w:rFonts w:hint="eastAsia"/>
          <w:sz w:val="24"/>
        </w:rPr>
        <w:t>。因此本题应该使用</w:t>
      </w:r>
      <w:r w:rsidR="004C23E2" w:rsidRPr="004C23E2">
        <w:rPr>
          <w:rFonts w:hint="eastAsia"/>
          <w:sz w:val="24"/>
        </w:rPr>
        <w:t>Ford-Fulkerson</w:t>
      </w:r>
      <w:r w:rsidR="004C23E2" w:rsidRPr="004C23E2">
        <w:rPr>
          <w:rFonts w:hint="eastAsia"/>
          <w:sz w:val="24"/>
        </w:rPr>
        <w:t>算法</w:t>
      </w:r>
      <w:r w:rsidR="004C23E2">
        <w:rPr>
          <w:rFonts w:hint="eastAsia"/>
          <w:sz w:val="24"/>
        </w:rPr>
        <w:t>的变体</w:t>
      </w:r>
      <w:r w:rsidR="00F27DC8" w:rsidRPr="00F27DC8">
        <w:rPr>
          <w:rFonts w:hint="eastAsia"/>
          <w:sz w:val="24"/>
        </w:rPr>
        <w:t>Edmonds</w:t>
      </w:r>
      <w:r w:rsidR="00F27DC8">
        <w:rPr>
          <w:rFonts w:hint="eastAsia"/>
          <w:sz w:val="24"/>
        </w:rPr>
        <w:t>-</w:t>
      </w:r>
      <w:r w:rsidR="00F27DC8" w:rsidRPr="00F27DC8">
        <w:rPr>
          <w:rFonts w:hint="eastAsia"/>
          <w:sz w:val="24"/>
        </w:rPr>
        <w:t>Karp</w:t>
      </w:r>
      <w:r w:rsidR="00F27DC8" w:rsidRPr="00F27DC8">
        <w:rPr>
          <w:rFonts w:hint="eastAsia"/>
          <w:sz w:val="24"/>
        </w:rPr>
        <w:t>算法</w:t>
      </w:r>
      <w:bookmarkStart w:id="2" w:name="_Hlk180231589"/>
      <w:r w:rsidR="00F96C7F">
        <w:rPr>
          <w:rFonts w:hint="eastAsia"/>
          <w:sz w:val="24"/>
        </w:rPr>
        <w:t>(O(VE</w:t>
      </w:r>
      <w:r w:rsidR="00F96C7F">
        <w:rPr>
          <w:sz w:val="24"/>
        </w:rPr>
        <w:t>²</w:t>
      </w:r>
      <w:r w:rsidR="00F96C7F">
        <w:rPr>
          <w:rFonts w:hint="eastAsia"/>
          <w:sz w:val="24"/>
        </w:rPr>
        <w:t>))</w:t>
      </w:r>
      <w:bookmarkEnd w:id="2"/>
      <w:r w:rsidR="006F26C7">
        <w:rPr>
          <w:rFonts w:hint="eastAsia"/>
          <w:sz w:val="24"/>
        </w:rPr>
        <w:t>，</w:t>
      </w:r>
      <w:r w:rsidR="00F96C7F">
        <w:rPr>
          <w:rFonts w:hint="eastAsia"/>
          <w:sz w:val="24"/>
        </w:rPr>
        <w:t>这样</w:t>
      </w:r>
      <w:r w:rsidR="00E3298E">
        <w:rPr>
          <w:rFonts w:hint="eastAsia"/>
          <w:sz w:val="24"/>
        </w:rPr>
        <w:t>时间复杂度便与最大流无关了。</w:t>
      </w:r>
    </w:p>
    <w:p w14:paraId="24405AC5" w14:textId="77777777" w:rsidR="006F26C7" w:rsidRDefault="006F26C7" w:rsidP="006F26C7">
      <w:pPr>
        <w:ind w:firstLine="480"/>
        <w:rPr>
          <w:sz w:val="24"/>
        </w:rPr>
      </w:pPr>
    </w:p>
    <w:p w14:paraId="77E0E9EE" w14:textId="77777777" w:rsidR="00D362D1" w:rsidRDefault="00D362D1" w:rsidP="006F26C7">
      <w:pPr>
        <w:ind w:firstLine="480"/>
        <w:rPr>
          <w:sz w:val="24"/>
        </w:rPr>
      </w:pPr>
    </w:p>
    <w:p w14:paraId="3541FA3C" w14:textId="77777777" w:rsidR="00D362D1" w:rsidRDefault="00D362D1" w:rsidP="006F26C7">
      <w:pPr>
        <w:ind w:firstLine="480"/>
        <w:rPr>
          <w:sz w:val="24"/>
        </w:rPr>
      </w:pPr>
    </w:p>
    <w:p w14:paraId="53E6F921" w14:textId="77777777" w:rsidR="006F26C7" w:rsidRDefault="006F26C7" w:rsidP="006F26C7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具体解法：</w:t>
      </w:r>
    </w:p>
    <w:p w14:paraId="0893F650" w14:textId="0950593A" w:rsidR="00070EF9" w:rsidRPr="005578FA" w:rsidRDefault="00070EF9" w:rsidP="005578FA">
      <w:pPr>
        <w:tabs>
          <w:tab w:val="left" w:pos="630"/>
        </w:tabs>
        <w:ind w:firstLine="480"/>
        <w:rPr>
          <w:sz w:val="24"/>
        </w:rPr>
      </w:pPr>
      <w:r w:rsidRPr="00070EF9">
        <w:rPr>
          <w:rFonts w:hint="eastAsia"/>
          <w:sz w:val="24"/>
        </w:rPr>
        <w:t>Edmonds-Karp</w:t>
      </w:r>
      <w:r w:rsidRPr="00070EF9">
        <w:rPr>
          <w:rFonts w:hint="eastAsia"/>
          <w:sz w:val="24"/>
        </w:rPr>
        <w:t>算法的核心思想是通过反复寻找</w:t>
      </w:r>
      <w:r w:rsidR="00ED676F">
        <w:rPr>
          <w:rFonts w:hint="eastAsia"/>
          <w:sz w:val="24"/>
        </w:rPr>
        <w:t>最短</w:t>
      </w:r>
      <w:r w:rsidRPr="00070EF9">
        <w:rPr>
          <w:rFonts w:hint="eastAsia"/>
          <w:sz w:val="24"/>
        </w:rPr>
        <w:t>路径来逐步增加网络中的流量，直到达到最大流。</w:t>
      </w:r>
    </w:p>
    <w:p w14:paraId="1F8ADB3D" w14:textId="6A008E0F" w:rsidR="00070EF9" w:rsidRPr="00070EF9" w:rsidRDefault="00070EF9" w:rsidP="001F01CF">
      <w:pPr>
        <w:tabs>
          <w:tab w:val="left" w:pos="630"/>
        </w:tabs>
        <w:ind w:firstLine="480"/>
        <w:rPr>
          <w:sz w:val="24"/>
        </w:rPr>
      </w:pPr>
      <w:r w:rsidRPr="00070EF9">
        <w:rPr>
          <w:rFonts w:hint="eastAsia"/>
          <w:sz w:val="24"/>
        </w:rPr>
        <w:t>首先</w:t>
      </w:r>
      <w:r w:rsidR="005578FA">
        <w:rPr>
          <w:rFonts w:hint="eastAsia"/>
          <w:sz w:val="24"/>
        </w:rPr>
        <w:t>我们</w:t>
      </w:r>
      <w:r w:rsidRPr="00070EF9">
        <w:rPr>
          <w:rFonts w:hint="eastAsia"/>
          <w:sz w:val="24"/>
        </w:rPr>
        <w:t>使用邻接表和容量矩阵来表示网络结构。</w:t>
      </w:r>
      <w:r w:rsidR="00DE0482">
        <w:rPr>
          <w:rFonts w:hint="eastAsia"/>
          <w:sz w:val="24"/>
        </w:rPr>
        <w:t>然后让</w:t>
      </w:r>
      <w:r w:rsidRPr="00070EF9">
        <w:rPr>
          <w:rFonts w:hint="eastAsia"/>
          <w:sz w:val="24"/>
        </w:rPr>
        <w:t>算法不断循环，每次使用广度优先搜索来寻找一条从源点到汇点的</w:t>
      </w:r>
      <w:r w:rsidR="00DE0482">
        <w:rPr>
          <w:rFonts w:hint="eastAsia"/>
          <w:sz w:val="24"/>
        </w:rPr>
        <w:t>最短</w:t>
      </w:r>
      <w:r w:rsidRPr="00070EF9">
        <w:rPr>
          <w:rFonts w:hint="eastAsia"/>
          <w:sz w:val="24"/>
        </w:rPr>
        <w:t>路径。在寻路过程中，算法同时计算了这条路径上可以增加的最大流量，即路径上所有边的最小剩余容量。</w:t>
      </w:r>
    </w:p>
    <w:p w14:paraId="5F932BC7" w14:textId="772CC6AA" w:rsidR="00070EF9" w:rsidRPr="00070EF9" w:rsidRDefault="00070EF9" w:rsidP="001F01CF">
      <w:pPr>
        <w:tabs>
          <w:tab w:val="left" w:pos="630"/>
        </w:tabs>
        <w:ind w:firstLine="480"/>
        <w:rPr>
          <w:sz w:val="24"/>
        </w:rPr>
      </w:pPr>
      <w:r w:rsidRPr="00070EF9">
        <w:rPr>
          <w:rFonts w:hint="eastAsia"/>
          <w:sz w:val="24"/>
        </w:rPr>
        <w:t>找到增广路径后，沿着这条路径更新网络的流量。它从汇点回溯到源点，减少正向边的容量，同时增加反向边的容量。</w:t>
      </w:r>
    </w:p>
    <w:p w14:paraId="2C035DDE" w14:textId="36CA7F54" w:rsidR="00070EF9" w:rsidRPr="00070EF9" w:rsidRDefault="00070EF9" w:rsidP="00070EF9">
      <w:pPr>
        <w:tabs>
          <w:tab w:val="left" w:pos="630"/>
        </w:tabs>
        <w:ind w:firstLine="480"/>
        <w:rPr>
          <w:sz w:val="24"/>
        </w:rPr>
      </w:pPr>
      <w:r w:rsidRPr="00070EF9">
        <w:rPr>
          <w:rFonts w:hint="eastAsia"/>
          <w:sz w:val="24"/>
        </w:rPr>
        <w:t>算法会不断重复这个过程，直到无法</w:t>
      </w:r>
      <w:r w:rsidR="005355B8">
        <w:rPr>
          <w:rFonts w:hint="eastAsia"/>
          <w:sz w:val="24"/>
        </w:rPr>
        <w:t>再</w:t>
      </w:r>
      <w:r w:rsidRPr="00070EF9">
        <w:rPr>
          <w:rFonts w:hint="eastAsia"/>
          <w:sz w:val="24"/>
        </w:rPr>
        <w:t>找到</w:t>
      </w:r>
      <w:r w:rsidR="005355B8">
        <w:rPr>
          <w:rFonts w:hint="eastAsia"/>
          <w:sz w:val="24"/>
        </w:rPr>
        <w:t>任何</w:t>
      </w:r>
      <w:r w:rsidR="005355B8" w:rsidRPr="005355B8">
        <w:rPr>
          <w:rFonts w:hint="eastAsia"/>
          <w:sz w:val="24"/>
        </w:rPr>
        <w:t>从源点到汇点</w:t>
      </w:r>
      <w:r w:rsidR="005673BC">
        <w:rPr>
          <w:rFonts w:hint="eastAsia"/>
          <w:sz w:val="24"/>
        </w:rPr>
        <w:t>的</w:t>
      </w:r>
      <w:r w:rsidRPr="00070EF9">
        <w:rPr>
          <w:rFonts w:hint="eastAsia"/>
          <w:sz w:val="24"/>
        </w:rPr>
        <w:t>路径。这时，网络中的流量就达到了最大值。</w:t>
      </w:r>
    </w:p>
    <w:p w14:paraId="64D1B92C" w14:textId="77777777" w:rsidR="00BF792F" w:rsidRDefault="00BF792F"/>
    <w:p w14:paraId="5CB9BBF4" w14:textId="77777777" w:rsidR="00BF792F" w:rsidRDefault="00BF792F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运行结果：</w:t>
      </w:r>
    </w:p>
    <w:p w14:paraId="5C6C59DA" w14:textId="461EB846" w:rsidR="00BF792F" w:rsidRDefault="00000000">
      <w:pPr>
        <w:rPr>
          <w:rFonts w:ascii="Arial" w:hAnsi="Arial" w:cs="Arial"/>
          <w:b/>
          <w:noProof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/>
          <w:b/>
          <w:noProof/>
          <w:color w:val="000000"/>
          <w:sz w:val="32"/>
          <w:szCs w:val="21"/>
          <w:shd w:val="clear" w:color="auto" w:fill="FFFFFF"/>
        </w:rPr>
        <w:pict w14:anchorId="7C26D209">
          <v:shape id="图片 1" o:spid="_x0000_i1025" type="#_x0000_t75" style="width:220.5pt;height:183pt;visibility:visible;mso-wrap-style:square">
            <v:imagedata r:id="rId9" o:title=""/>
          </v:shape>
        </w:pict>
      </w:r>
    </w:p>
    <w:p w14:paraId="791DC3E1" w14:textId="77777777" w:rsidR="000945E7" w:rsidRDefault="000945E7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</w:p>
    <w:p w14:paraId="43BFF4B5" w14:textId="44CF7A82" w:rsidR="00BF792F" w:rsidRDefault="00000000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/>
          <w:b/>
          <w:noProof/>
          <w:color w:val="000000"/>
          <w:sz w:val="32"/>
          <w:szCs w:val="21"/>
          <w:shd w:val="clear" w:color="auto" w:fill="FFFFFF"/>
        </w:rPr>
        <w:lastRenderedPageBreak/>
        <w:pict w14:anchorId="3B8A5D23">
          <v:shape id="_x0000_i1026" type="#_x0000_t75" style="width:239pt;height:136pt;visibility:visible;mso-wrap-style:square">
            <v:imagedata r:id="rId10" o:title=""/>
          </v:shape>
        </w:pict>
      </w:r>
    </w:p>
    <w:p w14:paraId="361BAEE7" w14:textId="0D3682AE" w:rsidR="00BF792F" w:rsidRDefault="007176A8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运行结果分析：</w:t>
      </w:r>
      <w:r w:rsidR="00760601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运行结果与预期相符</w:t>
      </w:r>
      <w:r w:rsidR="00E9710A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。程序的时间复杂度为</w:t>
      </w:r>
      <w:r w:rsidR="00E9710A" w:rsidRPr="00D35871">
        <w:rPr>
          <w:b/>
          <w:color w:val="000000"/>
          <w:sz w:val="32"/>
          <w:szCs w:val="21"/>
          <w:shd w:val="clear" w:color="auto" w:fill="FFFFFF"/>
        </w:rPr>
        <w:t>(O(VE²))</w:t>
      </w:r>
      <w:r w:rsidR="00CE27F3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，在大规模输电的情况下效率仍然</w:t>
      </w:r>
      <w:r w:rsidR="00962B88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很高。</w:t>
      </w:r>
    </w:p>
    <w:p w14:paraId="5F11A404" w14:textId="77777777" w:rsidR="007176A8" w:rsidRDefault="007176A8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</w:p>
    <w:p w14:paraId="0ACC2DF2" w14:textId="77777777" w:rsidR="00C831CA" w:rsidRDefault="007176A8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对应本题的代码文件附件名称：</w:t>
      </w:r>
      <w:r w:rsidR="00962B88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H.cpp</w:t>
      </w:r>
      <w:r w:rsidR="004125FE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(</w:t>
      </w:r>
      <w:r w:rsidR="004125FE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程序</w:t>
      </w:r>
      <w:r w:rsidR="004125FE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)</w:t>
      </w:r>
      <w:r w:rsidR="004125FE" w:rsidRPr="004125FE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 xml:space="preserve"> </w:t>
      </w:r>
    </w:p>
    <w:p w14:paraId="75FA6E68" w14:textId="1FC6FCB1" w:rsidR="00BF792F" w:rsidRPr="00C831CA" w:rsidRDefault="004125FE">
      <w:pPr>
        <w:rPr>
          <w:rFonts w:ascii="Arial" w:hAnsi="Arial" w:cs="Arial"/>
          <w:b/>
          <w:color w:val="000000"/>
          <w:sz w:val="32"/>
          <w:szCs w:val="21"/>
          <w:shd w:val="clear" w:color="auto" w:fill="FFFFFF"/>
        </w:rPr>
      </w:pP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Htest.py(</w:t>
      </w:r>
      <w:r w:rsidR="00C831CA"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生成测试数据</w:t>
      </w:r>
      <w:r>
        <w:rPr>
          <w:rFonts w:ascii="Arial" w:hAnsi="Arial" w:cs="Arial" w:hint="eastAsia"/>
          <w:b/>
          <w:color w:val="000000"/>
          <w:sz w:val="32"/>
          <w:szCs w:val="21"/>
          <w:shd w:val="clear" w:color="auto" w:fill="FFFFFF"/>
        </w:rPr>
        <w:t>)</w:t>
      </w:r>
    </w:p>
    <w:sectPr w:rsidR="00BF792F" w:rsidRPr="00C831C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05072" w14:textId="77777777" w:rsidR="000E08EA" w:rsidRDefault="000E08EA" w:rsidP="00975F5C">
      <w:r>
        <w:separator/>
      </w:r>
    </w:p>
  </w:endnote>
  <w:endnote w:type="continuationSeparator" w:id="0">
    <w:p w14:paraId="20F07E1D" w14:textId="77777777" w:rsidR="000E08EA" w:rsidRDefault="000E08EA" w:rsidP="0097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2EC5E" w14:textId="77777777" w:rsidR="000E08EA" w:rsidRDefault="000E08EA" w:rsidP="00975F5C">
      <w:r>
        <w:separator/>
      </w:r>
    </w:p>
  </w:footnote>
  <w:footnote w:type="continuationSeparator" w:id="0">
    <w:p w14:paraId="1078B73D" w14:textId="77777777" w:rsidR="000E08EA" w:rsidRDefault="000E08EA" w:rsidP="00975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6653548">
    <w:abstractNumId w:val="0"/>
  </w:num>
  <w:num w:numId="2" w16cid:durableId="137796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1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6FE0"/>
    <w:rsid w:val="00065591"/>
    <w:rsid w:val="00070EF9"/>
    <w:rsid w:val="000945E7"/>
    <w:rsid w:val="000D7374"/>
    <w:rsid w:val="000E08EA"/>
    <w:rsid w:val="000F0BD5"/>
    <w:rsid w:val="00110343"/>
    <w:rsid w:val="00127E06"/>
    <w:rsid w:val="00144166"/>
    <w:rsid w:val="00172A27"/>
    <w:rsid w:val="001C7DCC"/>
    <w:rsid w:val="001F01CF"/>
    <w:rsid w:val="001F4500"/>
    <w:rsid w:val="00233FF8"/>
    <w:rsid w:val="00291917"/>
    <w:rsid w:val="002F38D9"/>
    <w:rsid w:val="00326926"/>
    <w:rsid w:val="003401C5"/>
    <w:rsid w:val="00366857"/>
    <w:rsid w:val="004125FE"/>
    <w:rsid w:val="004523F8"/>
    <w:rsid w:val="004C23E2"/>
    <w:rsid w:val="00522601"/>
    <w:rsid w:val="005355B8"/>
    <w:rsid w:val="00547FB8"/>
    <w:rsid w:val="005578FA"/>
    <w:rsid w:val="005673BC"/>
    <w:rsid w:val="0059113B"/>
    <w:rsid w:val="005D7B4C"/>
    <w:rsid w:val="00640725"/>
    <w:rsid w:val="006B7E4D"/>
    <w:rsid w:val="006F26C7"/>
    <w:rsid w:val="007176A8"/>
    <w:rsid w:val="00760601"/>
    <w:rsid w:val="0076673E"/>
    <w:rsid w:val="007716CB"/>
    <w:rsid w:val="007C31EF"/>
    <w:rsid w:val="00851AE6"/>
    <w:rsid w:val="00880C31"/>
    <w:rsid w:val="008A0FD8"/>
    <w:rsid w:val="008C6378"/>
    <w:rsid w:val="008E1ACB"/>
    <w:rsid w:val="008F113C"/>
    <w:rsid w:val="00962B88"/>
    <w:rsid w:val="00975F5C"/>
    <w:rsid w:val="009E1256"/>
    <w:rsid w:val="00A86897"/>
    <w:rsid w:val="00A927E2"/>
    <w:rsid w:val="00B308B3"/>
    <w:rsid w:val="00BA68D2"/>
    <w:rsid w:val="00BC3813"/>
    <w:rsid w:val="00BF792F"/>
    <w:rsid w:val="00C63C27"/>
    <w:rsid w:val="00C831CA"/>
    <w:rsid w:val="00CE27F3"/>
    <w:rsid w:val="00D273A8"/>
    <w:rsid w:val="00D35871"/>
    <w:rsid w:val="00D362D1"/>
    <w:rsid w:val="00DE0482"/>
    <w:rsid w:val="00E30FA5"/>
    <w:rsid w:val="00E3298E"/>
    <w:rsid w:val="00E9710A"/>
    <w:rsid w:val="00ED676F"/>
    <w:rsid w:val="00F1158F"/>
    <w:rsid w:val="00F27DC8"/>
    <w:rsid w:val="00F96C7F"/>
    <w:rsid w:val="00FD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6"/>
    <o:shapelayout v:ext="edit">
      <o:idmap v:ext="edit" data="2"/>
    </o:shapelayout>
  </w:shapeDefaults>
  <w:decimalSymbol w:val="."/>
  <w:listSeparator w:val=","/>
  <w14:docId w14:val="27F04C93"/>
  <w15:chartTrackingRefBased/>
  <w15:docId w15:val="{DEF20F4F-6982-4D54-A265-DE09014D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apple-converted-space">
    <w:name w:val="apple-converted-space"/>
    <w:basedOn w:val="a0"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">
    <w:name w:val="列表段落1"/>
    <w:basedOn w:val="a"/>
    <w:pPr>
      <w:ind w:firstLineChars="200" w:firstLine="420"/>
    </w:pPr>
  </w:style>
  <w:style w:type="paragraph" w:styleId="a6">
    <w:name w:val="Body Text Indent"/>
    <w:basedOn w:val="a"/>
    <w:link w:val="a7"/>
    <w:semiHidden/>
    <w:unhideWhenUsed/>
    <w:rsid w:val="006F26C7"/>
    <w:pPr>
      <w:widowControl w:val="0"/>
      <w:ind w:left="3780"/>
      <w:jc w:val="left"/>
    </w:pPr>
    <w:rPr>
      <w:sz w:val="24"/>
      <w:szCs w:val="24"/>
    </w:rPr>
  </w:style>
  <w:style w:type="character" w:customStyle="1" w:styleId="a7">
    <w:name w:val="正文文本缩进 字符"/>
    <w:link w:val="a6"/>
    <w:semiHidden/>
    <w:rsid w:val="006F26C7"/>
    <w:rPr>
      <w:kern w:val="2"/>
      <w:sz w:val="24"/>
      <w:szCs w:val="24"/>
    </w:rPr>
  </w:style>
  <w:style w:type="paragraph" w:styleId="a8">
    <w:name w:val="Body Text"/>
    <w:basedOn w:val="a"/>
    <w:link w:val="a9"/>
    <w:uiPriority w:val="99"/>
    <w:semiHidden/>
    <w:unhideWhenUsed/>
    <w:rsid w:val="00127E06"/>
    <w:pPr>
      <w:spacing w:after="120"/>
    </w:pPr>
  </w:style>
  <w:style w:type="character" w:customStyle="1" w:styleId="a9">
    <w:name w:val="正文文本 字符"/>
    <w:link w:val="a8"/>
    <w:uiPriority w:val="99"/>
    <w:semiHidden/>
    <w:rsid w:val="00127E06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ishi\OneDrive\Desktop\&#31243;&#24207;&#33402;&#26415;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5F3D7-F78A-4F58-9D81-C1A6C9F44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70</TotalTime>
  <Pages>2</Pages>
  <Words>103</Words>
  <Characters>593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family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koishi .</cp:lastModifiedBy>
  <cp:revision>51</cp:revision>
  <dcterms:created xsi:type="dcterms:W3CDTF">2024-10-19T02:54:00Z</dcterms:created>
  <dcterms:modified xsi:type="dcterms:W3CDTF">2024-10-19T06:25:00Z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2052-8.1.0.3526</vt:lpwstr>
  </property>
</Properties>
</file>